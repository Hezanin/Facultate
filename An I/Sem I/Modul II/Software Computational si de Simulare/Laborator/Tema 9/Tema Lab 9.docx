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6559B8" w14:textId="68708E64" w:rsidR="002A792A" w:rsidRPr="006B7EFC" w:rsidRDefault="0038404D" w:rsidP="0038404D">
      <w:pPr>
        <w:pStyle w:val="Title"/>
        <w:rPr>
          <w:rFonts w:ascii="Roboto" w:hAnsi="Roboto"/>
        </w:rPr>
      </w:pPr>
      <w:r w:rsidRPr="006B7EFC">
        <w:rPr>
          <w:rFonts w:ascii="Roboto" w:hAnsi="Roboto"/>
        </w:rPr>
        <w:t>Tema Lab. 9</w:t>
      </w:r>
    </w:p>
    <w:p w14:paraId="4A01CBBA" w14:textId="43E0A7D9" w:rsidR="0038404D" w:rsidRPr="006B7EFC" w:rsidRDefault="0038404D" w:rsidP="0038404D">
      <w:pPr>
        <w:pStyle w:val="Subtitle"/>
        <w:jc w:val="left"/>
        <w:rPr>
          <w:rFonts w:ascii="Roboto" w:hAnsi="Roboto"/>
        </w:rPr>
      </w:pPr>
      <w:r w:rsidRPr="006B7EFC">
        <w:rPr>
          <w:rFonts w:ascii="Roboto" w:hAnsi="Roboto"/>
        </w:rPr>
        <w:t>NICOLETA RADU</w:t>
      </w:r>
    </w:p>
    <w:p w14:paraId="1C940C25" w14:textId="76A2B8E3" w:rsidR="0038404D" w:rsidRPr="006B7EFC" w:rsidRDefault="0038404D" w:rsidP="0038404D"/>
    <w:p w14:paraId="5B9BC750" w14:textId="137E15C9" w:rsidR="0038404D" w:rsidRPr="006B7EFC" w:rsidRDefault="0038404D" w:rsidP="0038404D">
      <w:pPr>
        <w:pStyle w:val="Heading1"/>
      </w:pPr>
      <w:r w:rsidRPr="006B7EFC">
        <w:t>Exercitiul 1</w:t>
      </w:r>
    </w:p>
    <w:p w14:paraId="67167A50" w14:textId="4327EC2C" w:rsidR="0038404D" w:rsidRPr="006B7EFC" w:rsidRDefault="0038404D" w:rsidP="0038404D">
      <w:r w:rsidRPr="006B7EFC">
        <w:t xml:space="preserve">Reprezentaţi grafic, prin 2 metode, în 2 ferestre diferite, curba dată de ecuaţiile: sin cos , t [0,10 ] x t y t z t </w:t>
      </w:r>
      <w:r w:rsidRPr="006B7EFC">
        <w:sym w:font="Symbol" w:char="F070"/>
      </w:r>
      <w:r w:rsidRPr="006B7EFC">
        <w:t xml:space="preserve"> </w:t>
      </w:r>
      <w:r w:rsidRPr="006B7EFC">
        <w:sym w:font="Symbol" w:char="F0EC"/>
      </w:r>
      <w:r w:rsidRPr="006B7EFC">
        <w:t xml:space="preserve"> = </w:t>
      </w:r>
      <w:r w:rsidRPr="006B7EFC">
        <w:sym w:font="Symbol" w:char="F0EF"/>
      </w:r>
      <w:r w:rsidRPr="006B7EFC">
        <w:t xml:space="preserve"> </w:t>
      </w:r>
      <w:r w:rsidRPr="006B7EFC">
        <w:sym w:font="Symbol" w:char="F0ED"/>
      </w:r>
      <w:r w:rsidRPr="006B7EFC">
        <w:t xml:space="preserve"> = </w:t>
      </w:r>
      <w:r w:rsidRPr="006B7EFC">
        <w:sym w:font="Symbol" w:char="F0CE"/>
      </w:r>
      <w:r w:rsidRPr="006B7EFC">
        <w:t xml:space="preserve"> </w:t>
      </w:r>
      <w:r w:rsidRPr="006B7EFC">
        <w:sym w:font="Symbol" w:char="F0EF"/>
      </w:r>
      <w:r w:rsidRPr="006B7EFC">
        <w:t xml:space="preserve"> </w:t>
      </w:r>
      <w:r w:rsidRPr="006B7EFC">
        <w:sym w:font="Symbol" w:char="F0EE"/>
      </w:r>
      <w:r w:rsidRPr="006B7EFC">
        <w:t xml:space="preserve"> = Indicație:Met1) plot3; Met 2) ezplot3</w:t>
      </w:r>
    </w:p>
    <w:p w14:paraId="6D9C2F8B" w14:textId="1BD8E65A" w:rsidR="0038404D" w:rsidRPr="006B7EFC" w:rsidRDefault="0038404D" w:rsidP="0038404D"/>
    <w:p w14:paraId="24324805" w14:textId="77777777" w:rsidR="0038404D" w:rsidRPr="006B7EFC" w:rsidRDefault="0038404D" w:rsidP="0038404D">
      <w:pPr>
        <w:ind w:firstLine="0"/>
        <w:rPr>
          <w:rFonts w:eastAsia="Times New Roman" w:cs="Times New Roman"/>
          <w:color w:val="auto"/>
          <w:sz w:val="24"/>
          <w:szCs w:val="24"/>
          <w:lang w:val="ro-RO" w:eastAsia="ro-RO"/>
        </w:rPr>
      </w:pPr>
      <w:r w:rsidRPr="006B7EFC">
        <w:rPr>
          <w:rFonts w:eastAsia="Times New Roman" w:cs="Times New Roman"/>
          <w:color w:val="auto"/>
          <w:sz w:val="24"/>
          <w:szCs w:val="24"/>
          <w:lang w:val="ro-RO" w:eastAsia="ro-RO"/>
        </w:rPr>
        <w:t>t = 0:0.1:10*pi;</w:t>
      </w:r>
    </w:p>
    <w:p w14:paraId="3801BD9C" w14:textId="77777777" w:rsidR="0038404D" w:rsidRPr="006B7EFC" w:rsidRDefault="0038404D" w:rsidP="0038404D">
      <w:pPr>
        <w:ind w:firstLine="0"/>
        <w:rPr>
          <w:rFonts w:eastAsia="Times New Roman" w:cs="Times New Roman"/>
          <w:color w:val="auto"/>
          <w:sz w:val="24"/>
          <w:szCs w:val="24"/>
          <w:lang w:val="ro-RO" w:eastAsia="ro-RO"/>
        </w:rPr>
      </w:pPr>
      <w:r w:rsidRPr="006B7EFC">
        <w:rPr>
          <w:rFonts w:eastAsia="Times New Roman" w:cs="Times New Roman"/>
          <w:color w:val="auto"/>
          <w:sz w:val="24"/>
          <w:szCs w:val="24"/>
          <w:lang w:val="ro-RO" w:eastAsia="ro-RO"/>
        </w:rPr>
        <w:t>x = sin(t);</w:t>
      </w:r>
    </w:p>
    <w:p w14:paraId="35D3E2B0" w14:textId="77777777" w:rsidR="0038404D" w:rsidRPr="006B7EFC" w:rsidRDefault="0038404D" w:rsidP="0038404D">
      <w:pPr>
        <w:ind w:firstLine="0"/>
        <w:rPr>
          <w:rFonts w:eastAsia="Times New Roman" w:cs="Times New Roman"/>
          <w:color w:val="auto"/>
          <w:sz w:val="24"/>
          <w:szCs w:val="24"/>
          <w:lang w:val="ro-RO" w:eastAsia="ro-RO"/>
        </w:rPr>
      </w:pPr>
      <w:r w:rsidRPr="006B7EFC">
        <w:rPr>
          <w:rFonts w:eastAsia="Times New Roman" w:cs="Times New Roman"/>
          <w:color w:val="auto"/>
          <w:sz w:val="24"/>
          <w:szCs w:val="24"/>
          <w:lang w:val="ro-RO" w:eastAsia="ro-RO"/>
        </w:rPr>
        <w:t>y = cos(t);</w:t>
      </w:r>
    </w:p>
    <w:p w14:paraId="1CAC4BB0" w14:textId="77777777" w:rsidR="0038404D" w:rsidRPr="006B7EFC" w:rsidRDefault="0038404D" w:rsidP="0038404D">
      <w:pPr>
        <w:ind w:firstLine="0"/>
        <w:rPr>
          <w:rFonts w:eastAsia="Times New Roman" w:cs="Times New Roman"/>
          <w:color w:val="auto"/>
          <w:sz w:val="24"/>
          <w:szCs w:val="24"/>
          <w:lang w:val="ro-RO" w:eastAsia="ro-RO"/>
        </w:rPr>
      </w:pPr>
      <w:r w:rsidRPr="006B7EFC">
        <w:rPr>
          <w:rFonts w:eastAsia="Times New Roman" w:cs="Times New Roman"/>
          <w:color w:val="auto"/>
          <w:sz w:val="24"/>
          <w:szCs w:val="24"/>
          <w:lang w:val="ro-RO" w:eastAsia="ro-RO"/>
        </w:rPr>
        <w:t>z = t;</w:t>
      </w:r>
    </w:p>
    <w:p w14:paraId="18E058EF" w14:textId="77777777" w:rsidR="0038404D" w:rsidRPr="006B7EFC" w:rsidRDefault="0038404D" w:rsidP="0038404D">
      <w:pPr>
        <w:ind w:firstLine="0"/>
        <w:rPr>
          <w:rFonts w:eastAsia="Times New Roman" w:cs="Times New Roman"/>
          <w:color w:val="auto"/>
          <w:sz w:val="24"/>
          <w:szCs w:val="24"/>
          <w:lang w:val="ro-RO" w:eastAsia="ro-RO"/>
        </w:rPr>
      </w:pPr>
    </w:p>
    <w:p w14:paraId="71C092ED" w14:textId="77777777" w:rsidR="0038404D" w:rsidRPr="006B7EFC" w:rsidRDefault="0038404D" w:rsidP="0038404D">
      <w:pPr>
        <w:ind w:firstLine="0"/>
        <w:rPr>
          <w:rFonts w:eastAsia="Times New Roman" w:cs="Times New Roman"/>
          <w:color w:val="auto"/>
          <w:sz w:val="24"/>
          <w:szCs w:val="24"/>
          <w:lang w:val="ro-RO" w:eastAsia="ro-RO"/>
        </w:rPr>
      </w:pPr>
      <w:r w:rsidRPr="006B7EFC">
        <w:rPr>
          <w:rFonts w:eastAsia="Times New Roman" w:cs="Times New Roman"/>
          <w:color w:val="auto"/>
          <w:sz w:val="24"/>
          <w:szCs w:val="24"/>
          <w:lang w:val="ro-RO" w:eastAsia="ro-RO"/>
        </w:rPr>
        <w:t xml:space="preserve">hold </w:t>
      </w:r>
      <w:r w:rsidRPr="006B7EFC">
        <w:rPr>
          <w:rFonts w:eastAsia="Times New Roman" w:cs="Times New Roman"/>
          <w:color w:val="AA04F9"/>
          <w:sz w:val="24"/>
          <w:szCs w:val="24"/>
          <w:lang w:val="ro-RO" w:eastAsia="ro-RO"/>
        </w:rPr>
        <w:t>on</w:t>
      </w:r>
    </w:p>
    <w:p w14:paraId="03D18098" w14:textId="77777777" w:rsidR="0038404D" w:rsidRPr="006B7EFC" w:rsidRDefault="0038404D" w:rsidP="0038404D">
      <w:pPr>
        <w:ind w:firstLine="0"/>
        <w:rPr>
          <w:rFonts w:eastAsia="Times New Roman" w:cs="Times New Roman"/>
          <w:color w:val="auto"/>
          <w:sz w:val="24"/>
          <w:szCs w:val="24"/>
          <w:lang w:val="ro-RO" w:eastAsia="ro-RO"/>
        </w:rPr>
      </w:pPr>
      <w:r w:rsidRPr="006B7EFC">
        <w:rPr>
          <w:rFonts w:eastAsia="Times New Roman" w:cs="Times New Roman"/>
          <w:color w:val="auto"/>
          <w:sz w:val="24"/>
          <w:szCs w:val="24"/>
          <w:lang w:val="ro-RO" w:eastAsia="ro-RO"/>
        </w:rPr>
        <w:t>subplot(1,2,1); plot3(x,y,z);</w:t>
      </w:r>
    </w:p>
    <w:p w14:paraId="173EE950" w14:textId="77777777" w:rsidR="0038404D" w:rsidRPr="006B7EFC" w:rsidRDefault="0038404D" w:rsidP="0038404D">
      <w:pPr>
        <w:ind w:firstLine="0"/>
        <w:rPr>
          <w:rFonts w:eastAsia="Times New Roman" w:cs="Times New Roman"/>
          <w:color w:val="auto"/>
          <w:sz w:val="24"/>
          <w:szCs w:val="24"/>
          <w:lang w:val="ro-RO" w:eastAsia="ro-RO"/>
        </w:rPr>
      </w:pPr>
      <w:r w:rsidRPr="006B7EFC">
        <w:rPr>
          <w:rFonts w:eastAsia="Times New Roman" w:cs="Times New Roman"/>
          <w:color w:val="auto"/>
          <w:sz w:val="24"/>
          <w:szCs w:val="24"/>
          <w:lang w:val="ro-RO" w:eastAsia="ro-RO"/>
        </w:rPr>
        <w:t>subplot(1,2,2); ezplot3(</w:t>
      </w:r>
      <w:r w:rsidRPr="006B7EFC">
        <w:rPr>
          <w:rFonts w:eastAsia="Times New Roman" w:cs="Times New Roman"/>
          <w:color w:val="AA04F9"/>
          <w:sz w:val="24"/>
          <w:szCs w:val="24"/>
          <w:lang w:val="ro-RO" w:eastAsia="ro-RO"/>
        </w:rPr>
        <w:t>'sin(t)'</w:t>
      </w:r>
      <w:r w:rsidRPr="006B7EFC">
        <w:rPr>
          <w:rFonts w:eastAsia="Times New Roman" w:cs="Times New Roman"/>
          <w:color w:val="auto"/>
          <w:sz w:val="24"/>
          <w:szCs w:val="24"/>
          <w:lang w:val="ro-RO" w:eastAsia="ro-RO"/>
        </w:rPr>
        <w:t>,</w:t>
      </w:r>
      <w:r w:rsidRPr="006B7EFC">
        <w:rPr>
          <w:rFonts w:eastAsia="Times New Roman" w:cs="Times New Roman"/>
          <w:color w:val="AA04F9"/>
          <w:sz w:val="24"/>
          <w:szCs w:val="24"/>
          <w:lang w:val="ro-RO" w:eastAsia="ro-RO"/>
        </w:rPr>
        <w:t>'cos(t)'</w:t>
      </w:r>
      <w:r w:rsidRPr="006B7EFC">
        <w:rPr>
          <w:rFonts w:eastAsia="Times New Roman" w:cs="Times New Roman"/>
          <w:color w:val="auto"/>
          <w:sz w:val="24"/>
          <w:szCs w:val="24"/>
          <w:lang w:val="ro-RO" w:eastAsia="ro-RO"/>
        </w:rPr>
        <w:t>,</w:t>
      </w:r>
      <w:r w:rsidRPr="006B7EFC">
        <w:rPr>
          <w:rFonts w:eastAsia="Times New Roman" w:cs="Times New Roman"/>
          <w:color w:val="AA04F9"/>
          <w:sz w:val="24"/>
          <w:szCs w:val="24"/>
          <w:lang w:val="ro-RO" w:eastAsia="ro-RO"/>
        </w:rPr>
        <w:t>'t'</w:t>
      </w:r>
      <w:r w:rsidRPr="006B7EFC">
        <w:rPr>
          <w:rFonts w:eastAsia="Times New Roman" w:cs="Times New Roman"/>
          <w:color w:val="auto"/>
          <w:sz w:val="24"/>
          <w:szCs w:val="24"/>
          <w:lang w:val="ro-RO" w:eastAsia="ro-RO"/>
        </w:rPr>
        <w:t>);</w:t>
      </w:r>
    </w:p>
    <w:p w14:paraId="63896E56" w14:textId="7BB86AC9" w:rsidR="0038404D" w:rsidRDefault="0038404D" w:rsidP="0038404D">
      <w:pPr>
        <w:ind w:firstLine="0"/>
        <w:rPr>
          <w:rFonts w:eastAsia="Times New Roman" w:cs="Times New Roman"/>
          <w:color w:val="AA04F9"/>
          <w:sz w:val="24"/>
          <w:szCs w:val="24"/>
          <w:lang w:val="ro-RO" w:eastAsia="ro-RO"/>
        </w:rPr>
      </w:pPr>
      <w:r w:rsidRPr="006B7EFC">
        <w:rPr>
          <w:rFonts w:eastAsia="Times New Roman" w:cs="Times New Roman"/>
          <w:color w:val="auto"/>
          <w:sz w:val="24"/>
          <w:szCs w:val="24"/>
          <w:lang w:val="ro-RO" w:eastAsia="ro-RO"/>
        </w:rPr>
        <w:t xml:space="preserve">hold </w:t>
      </w:r>
      <w:r w:rsidRPr="006B7EFC">
        <w:rPr>
          <w:rFonts w:eastAsia="Times New Roman" w:cs="Times New Roman"/>
          <w:color w:val="AA04F9"/>
          <w:sz w:val="24"/>
          <w:szCs w:val="24"/>
          <w:lang w:val="ro-RO" w:eastAsia="ro-RO"/>
        </w:rPr>
        <w:t>off</w:t>
      </w:r>
    </w:p>
    <w:p w14:paraId="6CE598AD" w14:textId="3F1F2833" w:rsidR="00781518" w:rsidRDefault="00781518" w:rsidP="0038404D">
      <w:pPr>
        <w:ind w:firstLine="0"/>
        <w:rPr>
          <w:rFonts w:eastAsia="Times New Roman" w:cs="Times New Roman"/>
          <w:color w:val="AA04F9"/>
          <w:sz w:val="24"/>
          <w:szCs w:val="24"/>
          <w:lang w:val="ro-RO" w:eastAsia="ro-RO"/>
        </w:rPr>
      </w:pPr>
    </w:p>
    <w:p w14:paraId="2955F00A" w14:textId="0FA49F7C" w:rsidR="00781518" w:rsidRDefault="00781518" w:rsidP="0038404D">
      <w:pPr>
        <w:ind w:firstLine="0"/>
        <w:rPr>
          <w:rFonts w:eastAsia="Times New Roman" w:cs="Times New Roman"/>
          <w:color w:val="AA04F9"/>
          <w:sz w:val="24"/>
          <w:szCs w:val="24"/>
          <w:lang w:val="ro-RO" w:eastAsia="ro-RO"/>
        </w:rPr>
      </w:pPr>
      <w:r>
        <w:rPr>
          <w:rFonts w:eastAsia="Times New Roman" w:cs="Times New Roman"/>
          <w:color w:val="AA04F9"/>
          <w:sz w:val="24"/>
          <w:szCs w:val="24"/>
          <w:lang w:val="ro-RO" w:eastAsia="ro-RO"/>
        </w:rPr>
        <w:t xml:space="preserve">// </w:t>
      </w:r>
    </w:p>
    <w:p w14:paraId="3986FFE9" w14:textId="0B145967" w:rsidR="00781518" w:rsidRDefault="00781518" w:rsidP="0038404D">
      <w:pPr>
        <w:ind w:firstLine="0"/>
        <w:rPr>
          <w:rFonts w:eastAsia="Times New Roman" w:cs="Times New Roman"/>
          <w:color w:val="AA04F9"/>
          <w:sz w:val="24"/>
          <w:szCs w:val="24"/>
          <w:lang w:val="ro-RO" w:eastAsia="ro-RO"/>
        </w:rPr>
      </w:pPr>
    </w:p>
    <w:p w14:paraId="5A9B03C9" w14:textId="77777777" w:rsidR="00781518" w:rsidRPr="00781518" w:rsidRDefault="00781518" w:rsidP="00781518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781518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t = 0:0.1:10*pi;</w:t>
      </w:r>
    </w:p>
    <w:p w14:paraId="07ED11F6" w14:textId="77777777" w:rsidR="00781518" w:rsidRPr="00781518" w:rsidRDefault="00781518" w:rsidP="00781518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781518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x = sin(t);</w:t>
      </w:r>
    </w:p>
    <w:p w14:paraId="2CD6B8F9" w14:textId="77777777" w:rsidR="00781518" w:rsidRPr="00781518" w:rsidRDefault="00781518" w:rsidP="00781518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781518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y = cos(t);</w:t>
      </w:r>
    </w:p>
    <w:p w14:paraId="4483018C" w14:textId="77777777" w:rsidR="00781518" w:rsidRPr="00781518" w:rsidRDefault="00781518" w:rsidP="00781518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781518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z = t;</w:t>
      </w:r>
    </w:p>
    <w:p w14:paraId="70DF3092" w14:textId="77777777" w:rsidR="00781518" w:rsidRPr="00781518" w:rsidRDefault="00781518" w:rsidP="00781518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</w:p>
    <w:p w14:paraId="3D5753A4" w14:textId="77777777" w:rsidR="00781518" w:rsidRPr="00781518" w:rsidRDefault="00781518" w:rsidP="00781518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781518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 xml:space="preserve">hold </w:t>
      </w:r>
      <w:r w:rsidRPr="00781518">
        <w:rPr>
          <w:rFonts w:ascii="Consolas" w:eastAsia="Times New Roman" w:hAnsi="Consolas" w:cs="Times New Roman"/>
          <w:color w:val="AA04F9"/>
          <w:sz w:val="24"/>
          <w:szCs w:val="24"/>
          <w:lang w:val="ro-RO" w:eastAsia="ro-RO"/>
        </w:rPr>
        <w:t>on</w:t>
      </w:r>
    </w:p>
    <w:p w14:paraId="5A308521" w14:textId="77777777" w:rsidR="00781518" w:rsidRPr="00781518" w:rsidRDefault="00781518" w:rsidP="00781518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781518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figure(1)</w:t>
      </w:r>
    </w:p>
    <w:p w14:paraId="127038EE" w14:textId="77777777" w:rsidR="00781518" w:rsidRPr="00781518" w:rsidRDefault="00781518" w:rsidP="00781518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781518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plot3(x,y,z);</w:t>
      </w:r>
    </w:p>
    <w:p w14:paraId="7644B230" w14:textId="77777777" w:rsidR="00781518" w:rsidRPr="00781518" w:rsidRDefault="00781518" w:rsidP="00781518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781518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view(3)</w:t>
      </w:r>
    </w:p>
    <w:p w14:paraId="4474D053" w14:textId="77777777" w:rsidR="00781518" w:rsidRPr="00781518" w:rsidRDefault="00781518" w:rsidP="00781518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</w:p>
    <w:p w14:paraId="5068E7C7" w14:textId="77777777" w:rsidR="00781518" w:rsidRPr="00781518" w:rsidRDefault="00781518" w:rsidP="00781518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781518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figure(2)</w:t>
      </w:r>
    </w:p>
    <w:p w14:paraId="63909F26" w14:textId="77777777" w:rsidR="00781518" w:rsidRPr="00781518" w:rsidRDefault="00781518" w:rsidP="00781518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781518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ezplot3(</w:t>
      </w:r>
      <w:r w:rsidRPr="00781518">
        <w:rPr>
          <w:rFonts w:ascii="Consolas" w:eastAsia="Times New Roman" w:hAnsi="Consolas" w:cs="Times New Roman"/>
          <w:color w:val="AA04F9"/>
          <w:sz w:val="24"/>
          <w:szCs w:val="24"/>
          <w:lang w:val="ro-RO" w:eastAsia="ro-RO"/>
        </w:rPr>
        <w:t>'sin(t)'</w:t>
      </w:r>
      <w:r w:rsidRPr="00781518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,</w:t>
      </w:r>
      <w:r w:rsidRPr="00781518">
        <w:rPr>
          <w:rFonts w:ascii="Consolas" w:eastAsia="Times New Roman" w:hAnsi="Consolas" w:cs="Times New Roman"/>
          <w:color w:val="AA04F9"/>
          <w:sz w:val="24"/>
          <w:szCs w:val="24"/>
          <w:lang w:val="ro-RO" w:eastAsia="ro-RO"/>
        </w:rPr>
        <w:t>'cos(t)'</w:t>
      </w:r>
      <w:r w:rsidRPr="00781518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,</w:t>
      </w:r>
      <w:r w:rsidRPr="00781518">
        <w:rPr>
          <w:rFonts w:ascii="Consolas" w:eastAsia="Times New Roman" w:hAnsi="Consolas" w:cs="Times New Roman"/>
          <w:color w:val="AA04F9"/>
          <w:sz w:val="24"/>
          <w:szCs w:val="24"/>
          <w:lang w:val="ro-RO" w:eastAsia="ro-RO"/>
        </w:rPr>
        <w:t>'t'</w:t>
      </w:r>
      <w:r w:rsidRPr="00781518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);</w:t>
      </w:r>
    </w:p>
    <w:p w14:paraId="3E365730" w14:textId="77777777" w:rsidR="00781518" w:rsidRPr="00781518" w:rsidRDefault="00781518" w:rsidP="00781518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781518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view(3);</w:t>
      </w:r>
    </w:p>
    <w:p w14:paraId="45BB92DF" w14:textId="77777777" w:rsidR="00781518" w:rsidRPr="00781518" w:rsidRDefault="00781518" w:rsidP="00781518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781518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 xml:space="preserve">hold </w:t>
      </w:r>
      <w:r w:rsidRPr="00781518">
        <w:rPr>
          <w:rFonts w:ascii="Consolas" w:eastAsia="Times New Roman" w:hAnsi="Consolas" w:cs="Times New Roman"/>
          <w:color w:val="AA04F9"/>
          <w:sz w:val="24"/>
          <w:szCs w:val="24"/>
          <w:lang w:val="ro-RO" w:eastAsia="ro-RO"/>
        </w:rPr>
        <w:t>off</w:t>
      </w:r>
    </w:p>
    <w:p w14:paraId="26B66A09" w14:textId="77777777" w:rsidR="00781518" w:rsidRPr="006B7EFC" w:rsidRDefault="00781518" w:rsidP="0038404D">
      <w:pPr>
        <w:ind w:firstLine="0"/>
        <w:rPr>
          <w:rFonts w:eastAsia="Times New Roman" w:cs="Times New Roman"/>
          <w:color w:val="auto"/>
          <w:sz w:val="24"/>
          <w:szCs w:val="24"/>
          <w:lang w:val="ro-RO" w:eastAsia="ro-RO"/>
        </w:rPr>
      </w:pPr>
    </w:p>
    <w:p w14:paraId="6B09D21A" w14:textId="4F196A69" w:rsidR="0038404D" w:rsidRPr="006B7EFC" w:rsidRDefault="0038404D" w:rsidP="0038404D"/>
    <w:p w14:paraId="1D142194" w14:textId="1090BFE9" w:rsidR="0038404D" w:rsidRPr="006B7EFC" w:rsidRDefault="0038404D" w:rsidP="0038404D">
      <w:r w:rsidRPr="006B7EFC">
        <w:rPr>
          <w:noProof/>
        </w:rPr>
        <w:drawing>
          <wp:inline distT="0" distB="0" distL="0" distR="0" wp14:anchorId="34F96008" wp14:editId="2D2571F0">
            <wp:extent cx="2882177" cy="2352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7472" cy="235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F835" w14:textId="15B954EA" w:rsidR="0038404D" w:rsidRPr="006B7EFC" w:rsidRDefault="0038404D" w:rsidP="0038404D"/>
    <w:p w14:paraId="01FB5C92" w14:textId="0A82083E" w:rsidR="0038404D" w:rsidRPr="006B7EFC" w:rsidRDefault="0038404D" w:rsidP="0038404D">
      <w:pPr>
        <w:pStyle w:val="Heading1"/>
      </w:pPr>
      <w:r w:rsidRPr="006B7EFC">
        <w:t>Exercitiul 2</w:t>
      </w:r>
    </w:p>
    <w:p w14:paraId="3982E7B9" w14:textId="016180BB" w:rsidR="0038404D" w:rsidRPr="006B7EFC" w:rsidRDefault="0038404D" w:rsidP="0038404D"/>
    <w:p w14:paraId="14942E2C" w14:textId="4AD450B3" w:rsidR="003766C6" w:rsidRPr="006B7EFC" w:rsidRDefault="005B3C5B" w:rsidP="003766C6">
      <w:r w:rsidRPr="006B7EFC">
        <w:t xml:space="preserve">Reprezentaţi grafic curba dată de ecuaţiile: *cos *sin , r [0,1], t [0,2 ] x r t y r t z t </w:t>
      </w:r>
      <w:r w:rsidRPr="006B7EFC">
        <w:sym w:font="Symbol" w:char="F070"/>
      </w:r>
      <w:r w:rsidRPr="006B7EFC">
        <w:t xml:space="preserve"> </w:t>
      </w:r>
      <w:r w:rsidRPr="006B7EFC">
        <w:sym w:font="Symbol" w:char="F0EC"/>
      </w:r>
      <w:r w:rsidRPr="006B7EFC">
        <w:t xml:space="preserve"> = </w:t>
      </w:r>
      <w:r w:rsidRPr="006B7EFC">
        <w:sym w:font="Symbol" w:char="F0EF"/>
      </w:r>
      <w:r w:rsidRPr="006B7EFC">
        <w:t xml:space="preserve"> </w:t>
      </w:r>
      <w:r w:rsidRPr="006B7EFC">
        <w:sym w:font="Symbol" w:char="F0ED"/>
      </w:r>
      <w:r w:rsidRPr="006B7EFC">
        <w:t xml:space="preserve"> = </w:t>
      </w:r>
      <w:r w:rsidRPr="006B7EFC">
        <w:sym w:font="Symbol" w:char="F0CE"/>
      </w:r>
      <w:r w:rsidRPr="006B7EFC">
        <w:t xml:space="preserve"> </w:t>
      </w:r>
      <w:r w:rsidRPr="006B7EFC">
        <w:sym w:font="Symbol" w:char="F0CE"/>
      </w:r>
      <w:r w:rsidRPr="006B7EFC">
        <w:t xml:space="preserve"> </w:t>
      </w:r>
      <w:r w:rsidRPr="006B7EFC">
        <w:sym w:font="Symbol" w:char="F0EF"/>
      </w:r>
      <w:r w:rsidRPr="006B7EFC">
        <w:t xml:space="preserve"> </w:t>
      </w:r>
      <w:r w:rsidRPr="006B7EFC">
        <w:sym w:font="Symbol" w:char="F0EE"/>
      </w:r>
      <w:r w:rsidRPr="006B7EFC">
        <w:t xml:space="preserve"> = Vectorii generați r, t au aceeași dimensiune. Trasați un grid și etichetați toate axele. Adăugați un titlu graficului. Folosind butonul Rotate 3D rotiți axele pentru a observa reprezentarea curbei pe axele XYZ.</w:t>
      </w:r>
    </w:p>
    <w:p w14:paraId="31AD2538" w14:textId="5A79A062" w:rsidR="003766C6" w:rsidRPr="006B7EFC" w:rsidRDefault="003766C6" w:rsidP="003766C6"/>
    <w:p w14:paraId="7680296F" w14:textId="77777777" w:rsidR="005B3C5B" w:rsidRPr="006B7EFC" w:rsidRDefault="005B3C5B" w:rsidP="005B3C5B">
      <w:pPr>
        <w:ind w:firstLine="0"/>
        <w:rPr>
          <w:rFonts w:eastAsia="Times New Roman" w:cs="Times New Roman"/>
          <w:color w:val="auto"/>
          <w:sz w:val="24"/>
          <w:szCs w:val="24"/>
          <w:lang w:val="ro-RO" w:eastAsia="ro-RO"/>
        </w:rPr>
      </w:pPr>
      <w:r w:rsidRPr="006B7EFC">
        <w:rPr>
          <w:rFonts w:eastAsia="Times New Roman" w:cs="Times New Roman"/>
          <w:color w:val="auto"/>
          <w:sz w:val="24"/>
          <w:szCs w:val="24"/>
          <w:lang w:val="ro-RO" w:eastAsia="ro-RO"/>
        </w:rPr>
        <w:t>r = linspace(0,1,20);</w:t>
      </w:r>
    </w:p>
    <w:p w14:paraId="2DC28355" w14:textId="77777777" w:rsidR="005B3C5B" w:rsidRPr="006B7EFC" w:rsidRDefault="005B3C5B" w:rsidP="005B3C5B">
      <w:pPr>
        <w:ind w:firstLine="0"/>
        <w:rPr>
          <w:rFonts w:eastAsia="Times New Roman" w:cs="Times New Roman"/>
          <w:color w:val="auto"/>
          <w:sz w:val="24"/>
          <w:szCs w:val="24"/>
          <w:lang w:val="ro-RO" w:eastAsia="ro-RO"/>
        </w:rPr>
      </w:pPr>
      <w:r w:rsidRPr="006B7EFC">
        <w:rPr>
          <w:rFonts w:eastAsia="Times New Roman" w:cs="Times New Roman"/>
          <w:color w:val="auto"/>
          <w:sz w:val="24"/>
          <w:szCs w:val="24"/>
          <w:lang w:val="ro-RO" w:eastAsia="ro-RO"/>
        </w:rPr>
        <w:t>t = linspace(0,2*pi,20);</w:t>
      </w:r>
    </w:p>
    <w:p w14:paraId="1A351F09" w14:textId="77777777" w:rsidR="005B3C5B" w:rsidRPr="006B7EFC" w:rsidRDefault="005B3C5B" w:rsidP="005B3C5B">
      <w:pPr>
        <w:ind w:firstLine="0"/>
        <w:rPr>
          <w:rFonts w:eastAsia="Times New Roman" w:cs="Times New Roman"/>
          <w:color w:val="auto"/>
          <w:sz w:val="24"/>
          <w:szCs w:val="24"/>
          <w:lang w:val="ro-RO" w:eastAsia="ro-RO"/>
        </w:rPr>
      </w:pPr>
    </w:p>
    <w:p w14:paraId="02F456DE" w14:textId="77777777" w:rsidR="005B3C5B" w:rsidRPr="006B7EFC" w:rsidRDefault="005B3C5B" w:rsidP="005B3C5B">
      <w:pPr>
        <w:ind w:firstLine="0"/>
        <w:rPr>
          <w:rFonts w:eastAsia="Times New Roman" w:cs="Times New Roman"/>
          <w:color w:val="auto"/>
          <w:sz w:val="24"/>
          <w:szCs w:val="24"/>
          <w:lang w:val="ro-RO" w:eastAsia="ro-RO"/>
        </w:rPr>
      </w:pPr>
      <w:r w:rsidRPr="006B7EFC">
        <w:rPr>
          <w:rFonts w:eastAsia="Times New Roman" w:cs="Times New Roman"/>
          <w:color w:val="auto"/>
          <w:sz w:val="24"/>
          <w:szCs w:val="24"/>
          <w:lang w:val="ro-RO" w:eastAsia="ro-RO"/>
        </w:rPr>
        <w:t>x = r .* cos(t);</w:t>
      </w:r>
    </w:p>
    <w:p w14:paraId="72B537C5" w14:textId="77777777" w:rsidR="005B3C5B" w:rsidRPr="006B7EFC" w:rsidRDefault="005B3C5B" w:rsidP="005B3C5B">
      <w:pPr>
        <w:ind w:firstLine="0"/>
        <w:rPr>
          <w:rFonts w:eastAsia="Times New Roman" w:cs="Times New Roman"/>
          <w:color w:val="auto"/>
          <w:sz w:val="24"/>
          <w:szCs w:val="24"/>
          <w:lang w:val="ro-RO" w:eastAsia="ro-RO"/>
        </w:rPr>
      </w:pPr>
      <w:r w:rsidRPr="006B7EFC">
        <w:rPr>
          <w:rFonts w:eastAsia="Times New Roman" w:cs="Times New Roman"/>
          <w:color w:val="auto"/>
          <w:sz w:val="24"/>
          <w:szCs w:val="24"/>
          <w:lang w:val="ro-RO" w:eastAsia="ro-RO"/>
        </w:rPr>
        <w:t>y = r .* sin(t);</w:t>
      </w:r>
    </w:p>
    <w:p w14:paraId="2D297875" w14:textId="77777777" w:rsidR="005B3C5B" w:rsidRPr="006B7EFC" w:rsidRDefault="005B3C5B" w:rsidP="005B3C5B">
      <w:pPr>
        <w:ind w:firstLine="0"/>
        <w:rPr>
          <w:rFonts w:eastAsia="Times New Roman" w:cs="Times New Roman"/>
          <w:color w:val="auto"/>
          <w:sz w:val="24"/>
          <w:szCs w:val="24"/>
          <w:lang w:val="ro-RO" w:eastAsia="ro-RO"/>
        </w:rPr>
      </w:pPr>
      <w:r w:rsidRPr="006B7EFC">
        <w:rPr>
          <w:rFonts w:eastAsia="Times New Roman" w:cs="Times New Roman"/>
          <w:color w:val="auto"/>
          <w:sz w:val="24"/>
          <w:szCs w:val="24"/>
          <w:lang w:val="ro-RO" w:eastAsia="ro-RO"/>
        </w:rPr>
        <w:t>z = t;</w:t>
      </w:r>
    </w:p>
    <w:p w14:paraId="2AFEDCAC" w14:textId="77777777" w:rsidR="005B3C5B" w:rsidRPr="006B7EFC" w:rsidRDefault="005B3C5B" w:rsidP="005B3C5B">
      <w:pPr>
        <w:ind w:firstLine="0"/>
        <w:rPr>
          <w:rFonts w:eastAsia="Times New Roman" w:cs="Times New Roman"/>
          <w:color w:val="auto"/>
          <w:sz w:val="24"/>
          <w:szCs w:val="24"/>
          <w:lang w:val="ro-RO" w:eastAsia="ro-RO"/>
        </w:rPr>
      </w:pPr>
    </w:p>
    <w:p w14:paraId="0E6486DB" w14:textId="77777777" w:rsidR="005B3C5B" w:rsidRPr="006B7EFC" w:rsidRDefault="005B3C5B" w:rsidP="005B3C5B">
      <w:pPr>
        <w:ind w:firstLine="0"/>
        <w:rPr>
          <w:rFonts w:eastAsia="Times New Roman" w:cs="Times New Roman"/>
          <w:color w:val="auto"/>
          <w:sz w:val="24"/>
          <w:szCs w:val="24"/>
          <w:lang w:val="ro-RO" w:eastAsia="ro-RO"/>
        </w:rPr>
      </w:pPr>
      <w:r w:rsidRPr="006B7EFC">
        <w:rPr>
          <w:rFonts w:eastAsia="Times New Roman" w:cs="Times New Roman"/>
          <w:color w:val="auto"/>
          <w:sz w:val="24"/>
          <w:szCs w:val="24"/>
          <w:lang w:val="ro-RO" w:eastAsia="ro-RO"/>
        </w:rPr>
        <w:t>plot3(r .* cos(t),r .* sin(t),z); title(</w:t>
      </w:r>
      <w:r w:rsidRPr="006B7EFC">
        <w:rPr>
          <w:rFonts w:eastAsia="Times New Roman" w:cs="Times New Roman"/>
          <w:color w:val="AA04F9"/>
          <w:sz w:val="24"/>
          <w:szCs w:val="24"/>
          <w:lang w:val="ro-RO" w:eastAsia="ro-RO"/>
        </w:rPr>
        <w:t>'titlu :)'</w:t>
      </w:r>
      <w:r w:rsidRPr="006B7EFC">
        <w:rPr>
          <w:rFonts w:eastAsia="Times New Roman" w:cs="Times New Roman"/>
          <w:color w:val="auto"/>
          <w:sz w:val="24"/>
          <w:szCs w:val="24"/>
          <w:lang w:val="ro-RO" w:eastAsia="ro-RO"/>
        </w:rPr>
        <w:t>);</w:t>
      </w:r>
    </w:p>
    <w:p w14:paraId="41964744" w14:textId="77777777" w:rsidR="005B3C5B" w:rsidRPr="006B7EFC" w:rsidRDefault="005B3C5B" w:rsidP="005B3C5B">
      <w:pPr>
        <w:ind w:firstLine="0"/>
        <w:rPr>
          <w:rFonts w:eastAsia="Times New Roman" w:cs="Times New Roman"/>
          <w:color w:val="auto"/>
          <w:sz w:val="24"/>
          <w:szCs w:val="24"/>
          <w:lang w:val="ro-RO" w:eastAsia="ro-RO"/>
        </w:rPr>
      </w:pPr>
      <w:r w:rsidRPr="006B7EFC">
        <w:rPr>
          <w:rFonts w:eastAsia="Times New Roman" w:cs="Times New Roman"/>
          <w:color w:val="auto"/>
          <w:sz w:val="24"/>
          <w:szCs w:val="24"/>
          <w:lang w:val="ro-RO" w:eastAsia="ro-RO"/>
        </w:rPr>
        <w:t xml:space="preserve">grid </w:t>
      </w:r>
      <w:r w:rsidRPr="006B7EFC">
        <w:rPr>
          <w:rFonts w:eastAsia="Times New Roman" w:cs="Times New Roman"/>
          <w:color w:val="AA04F9"/>
          <w:sz w:val="24"/>
          <w:szCs w:val="24"/>
          <w:lang w:val="ro-RO" w:eastAsia="ro-RO"/>
        </w:rPr>
        <w:t>on</w:t>
      </w:r>
      <w:r w:rsidRPr="006B7EFC">
        <w:rPr>
          <w:rFonts w:eastAsia="Times New Roman" w:cs="Times New Roman"/>
          <w:color w:val="auto"/>
          <w:sz w:val="24"/>
          <w:szCs w:val="24"/>
          <w:lang w:val="ro-RO" w:eastAsia="ro-RO"/>
        </w:rPr>
        <w:t>;</w:t>
      </w:r>
    </w:p>
    <w:p w14:paraId="070AB94B" w14:textId="41731A68" w:rsidR="003766C6" w:rsidRPr="006B7EFC" w:rsidRDefault="003766C6" w:rsidP="003766C6"/>
    <w:p w14:paraId="77C8EF67" w14:textId="7802EA41" w:rsidR="003766C6" w:rsidRDefault="00781518" w:rsidP="003766C6">
      <w:r>
        <w:t>// sau</w:t>
      </w:r>
    </w:p>
    <w:p w14:paraId="64DC5963" w14:textId="745E106A" w:rsidR="00781518" w:rsidRDefault="00781518" w:rsidP="003766C6"/>
    <w:p w14:paraId="413C2013" w14:textId="77777777" w:rsidR="00781518" w:rsidRPr="00781518" w:rsidRDefault="00781518" w:rsidP="00781518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781518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t = linspace(0,2*pi,100);</w:t>
      </w:r>
    </w:p>
    <w:p w14:paraId="3AA75BF5" w14:textId="77777777" w:rsidR="00781518" w:rsidRPr="00781518" w:rsidRDefault="00781518" w:rsidP="00781518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781518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r = linspace(0,1,100);</w:t>
      </w:r>
    </w:p>
    <w:p w14:paraId="417FA4CA" w14:textId="77777777" w:rsidR="00781518" w:rsidRPr="00781518" w:rsidRDefault="00781518" w:rsidP="00781518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781518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x = r .* cos(t);</w:t>
      </w:r>
    </w:p>
    <w:p w14:paraId="58E1AA9B" w14:textId="77777777" w:rsidR="00781518" w:rsidRPr="00781518" w:rsidRDefault="00781518" w:rsidP="00781518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781518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y = r .* sin(t);</w:t>
      </w:r>
    </w:p>
    <w:p w14:paraId="645AD240" w14:textId="77777777" w:rsidR="00781518" w:rsidRPr="00781518" w:rsidRDefault="00781518" w:rsidP="00781518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781518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z = t;</w:t>
      </w:r>
    </w:p>
    <w:p w14:paraId="0B40C834" w14:textId="77777777" w:rsidR="00781518" w:rsidRPr="00781518" w:rsidRDefault="00781518" w:rsidP="00781518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</w:p>
    <w:p w14:paraId="4F4D3C65" w14:textId="77777777" w:rsidR="00781518" w:rsidRPr="00781518" w:rsidRDefault="00781518" w:rsidP="00781518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781518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 xml:space="preserve">hold </w:t>
      </w:r>
      <w:r w:rsidRPr="00781518">
        <w:rPr>
          <w:rFonts w:ascii="Consolas" w:eastAsia="Times New Roman" w:hAnsi="Consolas" w:cs="Times New Roman"/>
          <w:color w:val="AA04F9"/>
          <w:sz w:val="24"/>
          <w:szCs w:val="24"/>
          <w:lang w:val="ro-RO" w:eastAsia="ro-RO"/>
        </w:rPr>
        <w:t>on</w:t>
      </w:r>
    </w:p>
    <w:p w14:paraId="6112CFCC" w14:textId="77777777" w:rsidR="00781518" w:rsidRPr="00781518" w:rsidRDefault="00781518" w:rsidP="00781518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781518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plot3(x,y,z); title(</w:t>
      </w:r>
      <w:r w:rsidRPr="00781518">
        <w:rPr>
          <w:rFonts w:ascii="Consolas" w:eastAsia="Times New Roman" w:hAnsi="Consolas" w:cs="Times New Roman"/>
          <w:color w:val="AA04F9"/>
          <w:sz w:val="24"/>
          <w:szCs w:val="24"/>
          <w:lang w:val="ro-RO" w:eastAsia="ro-RO"/>
        </w:rPr>
        <w:t>'Al meu titlu!'</w:t>
      </w:r>
      <w:r w:rsidRPr="00781518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);</w:t>
      </w:r>
    </w:p>
    <w:p w14:paraId="29BAAE89" w14:textId="77777777" w:rsidR="00781518" w:rsidRPr="00781518" w:rsidRDefault="00781518" w:rsidP="00781518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781518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view(3)</w:t>
      </w:r>
    </w:p>
    <w:p w14:paraId="79C6870C" w14:textId="77777777" w:rsidR="00781518" w:rsidRPr="00781518" w:rsidRDefault="00781518" w:rsidP="00781518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</w:p>
    <w:p w14:paraId="5037C9ED" w14:textId="77777777" w:rsidR="00781518" w:rsidRPr="00781518" w:rsidRDefault="00781518" w:rsidP="00781518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781518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xlabel(</w:t>
      </w:r>
      <w:r w:rsidRPr="00781518">
        <w:rPr>
          <w:rFonts w:ascii="Consolas" w:eastAsia="Times New Roman" w:hAnsi="Consolas" w:cs="Times New Roman"/>
          <w:color w:val="AA04F9"/>
          <w:sz w:val="24"/>
          <w:szCs w:val="24"/>
          <w:lang w:val="ro-RO" w:eastAsia="ro-RO"/>
        </w:rPr>
        <w:t>'xlabel'</w:t>
      </w:r>
      <w:r w:rsidRPr="00781518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);</w:t>
      </w:r>
    </w:p>
    <w:p w14:paraId="074A589A" w14:textId="77777777" w:rsidR="00781518" w:rsidRPr="00781518" w:rsidRDefault="00781518" w:rsidP="00781518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781518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ylabel(</w:t>
      </w:r>
      <w:r w:rsidRPr="00781518">
        <w:rPr>
          <w:rFonts w:ascii="Consolas" w:eastAsia="Times New Roman" w:hAnsi="Consolas" w:cs="Times New Roman"/>
          <w:color w:val="AA04F9"/>
          <w:sz w:val="24"/>
          <w:szCs w:val="24"/>
          <w:lang w:val="ro-RO" w:eastAsia="ro-RO"/>
        </w:rPr>
        <w:t>'ylabel'</w:t>
      </w:r>
      <w:r w:rsidRPr="00781518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);</w:t>
      </w:r>
    </w:p>
    <w:p w14:paraId="4A35B4B5" w14:textId="77777777" w:rsidR="00781518" w:rsidRPr="00781518" w:rsidRDefault="00781518" w:rsidP="00781518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781518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zlabel(</w:t>
      </w:r>
      <w:r w:rsidRPr="00781518">
        <w:rPr>
          <w:rFonts w:ascii="Consolas" w:eastAsia="Times New Roman" w:hAnsi="Consolas" w:cs="Times New Roman"/>
          <w:color w:val="AA04F9"/>
          <w:sz w:val="24"/>
          <w:szCs w:val="24"/>
          <w:lang w:val="ro-RO" w:eastAsia="ro-RO"/>
        </w:rPr>
        <w:t>'zlabel'</w:t>
      </w:r>
      <w:r w:rsidRPr="00781518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);</w:t>
      </w:r>
    </w:p>
    <w:p w14:paraId="09625667" w14:textId="77777777" w:rsidR="00781518" w:rsidRPr="00781518" w:rsidRDefault="00781518" w:rsidP="00781518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781518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 xml:space="preserve">hold </w:t>
      </w:r>
      <w:r w:rsidRPr="00781518">
        <w:rPr>
          <w:rFonts w:ascii="Consolas" w:eastAsia="Times New Roman" w:hAnsi="Consolas" w:cs="Times New Roman"/>
          <w:color w:val="AA04F9"/>
          <w:sz w:val="24"/>
          <w:szCs w:val="24"/>
          <w:lang w:val="ro-RO" w:eastAsia="ro-RO"/>
        </w:rPr>
        <w:t>off</w:t>
      </w:r>
    </w:p>
    <w:p w14:paraId="1C996E4F" w14:textId="77777777" w:rsidR="00781518" w:rsidRPr="00781518" w:rsidRDefault="00781518" w:rsidP="00781518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781518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 xml:space="preserve">grid </w:t>
      </w:r>
      <w:r w:rsidRPr="00781518">
        <w:rPr>
          <w:rFonts w:ascii="Consolas" w:eastAsia="Times New Roman" w:hAnsi="Consolas" w:cs="Times New Roman"/>
          <w:color w:val="AA04F9"/>
          <w:sz w:val="24"/>
          <w:szCs w:val="24"/>
          <w:lang w:val="ro-RO" w:eastAsia="ro-RO"/>
        </w:rPr>
        <w:t>on</w:t>
      </w:r>
    </w:p>
    <w:p w14:paraId="57A8B076" w14:textId="77777777" w:rsidR="00781518" w:rsidRPr="006B7EFC" w:rsidRDefault="00781518" w:rsidP="003766C6"/>
    <w:p w14:paraId="645D31BE" w14:textId="664A40D4" w:rsidR="003766C6" w:rsidRPr="006B7EFC" w:rsidRDefault="003766C6" w:rsidP="003766C6"/>
    <w:p w14:paraId="345ABF70" w14:textId="339583E6" w:rsidR="003766C6" w:rsidRPr="006B7EFC" w:rsidRDefault="005B3C5B" w:rsidP="003766C6">
      <w:r w:rsidRPr="006B7EFC">
        <w:rPr>
          <w:noProof/>
        </w:rPr>
        <w:drawing>
          <wp:inline distT="0" distB="0" distL="0" distR="0" wp14:anchorId="0AFDC3C1" wp14:editId="580B165E">
            <wp:extent cx="3135823" cy="240982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9787" cy="241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DC1C" w14:textId="1E95D193" w:rsidR="005B3C5B" w:rsidRPr="006B7EFC" w:rsidRDefault="005B3C5B" w:rsidP="005B3C5B"/>
    <w:p w14:paraId="7495BF1A" w14:textId="2FD14C52" w:rsidR="005B3C5B" w:rsidRPr="006B7EFC" w:rsidRDefault="005B3C5B" w:rsidP="005B3C5B"/>
    <w:p w14:paraId="0B69B3A5" w14:textId="66A7FCEF" w:rsidR="005B3C5B" w:rsidRPr="006B7EFC" w:rsidRDefault="005B3C5B" w:rsidP="005B3C5B">
      <w:pPr>
        <w:pStyle w:val="Heading1"/>
      </w:pPr>
      <w:r w:rsidRPr="006B7EFC">
        <w:t>Exericitiul 3</w:t>
      </w:r>
    </w:p>
    <w:p w14:paraId="559F4161" w14:textId="3F7EA7C7" w:rsidR="005B3C5B" w:rsidRPr="006B7EFC" w:rsidRDefault="0046369D" w:rsidP="005B3C5B">
      <w:r w:rsidRPr="006B7EFC">
        <w:t xml:space="preserve">Scrieţi un fișier script pentru reprezentarea graficului funcţiei 1 2 2 ( ) 2 1 ( , ) 2 x y f x y e </w:t>
      </w:r>
      <w:r w:rsidRPr="006B7EFC">
        <w:sym w:font="Symbol" w:char="F070"/>
      </w:r>
      <w:r w:rsidRPr="006B7EFC">
        <w:t xml:space="preserve"> − + = , pe domeniul D = − </w:t>
      </w:r>
      <w:r w:rsidRPr="006B7EFC">
        <w:sym w:font="Symbol" w:char="F0B4"/>
      </w:r>
      <w:r w:rsidRPr="006B7EFC">
        <w:t xml:space="preserve"> − [ 1,1] [ 1,1] , în două subgrafice alăturate, folosind funcţiile mesh şi surf. În fiecare domeniu avem 30 de puncte. Se cere construirea unui fișier funcție separat pentru definirea lui f(x,y). Indicație: Domeniul D = − </w:t>
      </w:r>
      <w:r w:rsidRPr="006B7EFC">
        <w:sym w:font="Symbol" w:char="F0B4"/>
      </w:r>
      <w:r w:rsidRPr="006B7EFC">
        <w:t xml:space="preserve"> − [ 1,1] [ 1,1] specifică domeniul de definire a lui x și y, adică -1 ≤ x ≤ 1 și -1 ≤ y ≤ 1. De exemplu, x=linspace(-1,1,30)</w:t>
      </w:r>
    </w:p>
    <w:p w14:paraId="797D927F" w14:textId="77777777" w:rsidR="009D5FE5" w:rsidRPr="006B7EFC" w:rsidRDefault="009D5FE5" w:rsidP="009D5FE5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>[x y] = meshgrid(linspace(-1,1,30))</w:t>
      </w:r>
    </w:p>
    <w:p w14:paraId="616A1DE0" w14:textId="77777777" w:rsidR="009D5FE5" w:rsidRPr="006B7EFC" w:rsidRDefault="009D5FE5" w:rsidP="009D5FE5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>z=(1/(2*pi))*exp((-1/2)*(x^2+y^2))</w:t>
      </w:r>
    </w:p>
    <w:p w14:paraId="3F091170" w14:textId="77777777" w:rsidR="009D5FE5" w:rsidRPr="006B7EFC" w:rsidRDefault="009D5FE5" w:rsidP="009D5FE5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 xml:space="preserve"> </w:t>
      </w:r>
    </w:p>
    <w:p w14:paraId="59EEC137" w14:textId="77777777" w:rsidR="009D5FE5" w:rsidRPr="006B7EFC" w:rsidRDefault="009D5FE5" w:rsidP="009D5FE5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>subplot(1,2,1)</w:t>
      </w:r>
    </w:p>
    <w:p w14:paraId="3777386B" w14:textId="77777777" w:rsidR="009D5FE5" w:rsidRPr="006B7EFC" w:rsidRDefault="009D5FE5" w:rsidP="009D5FE5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>mesh(x,y,z)</w:t>
      </w:r>
    </w:p>
    <w:p w14:paraId="73BC27C0" w14:textId="77777777" w:rsidR="009D5FE5" w:rsidRPr="006B7EFC" w:rsidRDefault="009D5FE5" w:rsidP="009D5FE5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 xml:space="preserve"> </w:t>
      </w:r>
    </w:p>
    <w:p w14:paraId="144DEA83" w14:textId="77777777" w:rsidR="009D5FE5" w:rsidRPr="006B7EFC" w:rsidRDefault="009D5FE5" w:rsidP="009D5FE5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>subplot(1,2,2)</w:t>
      </w:r>
    </w:p>
    <w:p w14:paraId="0C2A5D83" w14:textId="71BD4564" w:rsidR="009D5FE5" w:rsidRDefault="009D5FE5" w:rsidP="009D5FE5">
      <w:pPr>
        <w:autoSpaceDE w:val="0"/>
        <w:autoSpaceDN w:val="0"/>
        <w:adjustRightInd w:val="0"/>
        <w:rPr>
          <w:rFonts w:cs="Courier New"/>
          <w:color w:val="000000"/>
          <w:sz w:val="26"/>
          <w:szCs w:val="26"/>
        </w:rPr>
      </w:pPr>
      <w:r w:rsidRPr="006B7EFC">
        <w:rPr>
          <w:rFonts w:cs="Courier New"/>
          <w:color w:val="000000"/>
          <w:sz w:val="26"/>
          <w:szCs w:val="26"/>
        </w:rPr>
        <w:t>surf(x,y,z)</w:t>
      </w:r>
    </w:p>
    <w:p w14:paraId="051C05BE" w14:textId="7E27A9F2" w:rsidR="00A8048C" w:rsidRDefault="00A8048C" w:rsidP="009D5FE5">
      <w:pPr>
        <w:autoSpaceDE w:val="0"/>
        <w:autoSpaceDN w:val="0"/>
        <w:adjustRightInd w:val="0"/>
        <w:rPr>
          <w:rFonts w:cs="Courier New"/>
          <w:color w:val="000000"/>
          <w:sz w:val="26"/>
          <w:szCs w:val="26"/>
        </w:rPr>
      </w:pPr>
      <w:r>
        <w:rPr>
          <w:rFonts w:cs="Courier New"/>
          <w:color w:val="000000"/>
          <w:sz w:val="26"/>
          <w:szCs w:val="26"/>
        </w:rPr>
        <w:t>//</w:t>
      </w:r>
    </w:p>
    <w:p w14:paraId="52AFAEA9" w14:textId="77777777" w:rsidR="00A8048C" w:rsidRDefault="00A8048C" w:rsidP="009D5FE5">
      <w:pPr>
        <w:autoSpaceDE w:val="0"/>
        <w:autoSpaceDN w:val="0"/>
        <w:adjustRightInd w:val="0"/>
        <w:rPr>
          <w:rFonts w:cs="Courier New"/>
          <w:color w:val="000000"/>
          <w:sz w:val="26"/>
          <w:szCs w:val="26"/>
        </w:rPr>
      </w:pPr>
    </w:p>
    <w:p w14:paraId="11017222" w14:textId="77777777" w:rsidR="00A8048C" w:rsidRPr="00A8048C" w:rsidRDefault="00A8048C" w:rsidP="00A8048C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A8048C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y = linspace(-1,1,30);</w:t>
      </w:r>
    </w:p>
    <w:p w14:paraId="7F842A5C" w14:textId="77777777" w:rsidR="00A8048C" w:rsidRPr="00A8048C" w:rsidRDefault="00A8048C" w:rsidP="00A8048C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A8048C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x = linspace(-1,1,30);</w:t>
      </w:r>
    </w:p>
    <w:p w14:paraId="0C5A0B7A" w14:textId="77777777" w:rsidR="00A8048C" w:rsidRPr="00A8048C" w:rsidRDefault="00A8048C" w:rsidP="00A8048C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A8048C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[X,Y] = meshgrid(x,y);</w:t>
      </w:r>
    </w:p>
    <w:p w14:paraId="75770B21" w14:textId="77777777" w:rsidR="00A8048C" w:rsidRPr="00A8048C" w:rsidRDefault="00A8048C" w:rsidP="00A8048C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A8048C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z = f3(X,Y);</w:t>
      </w:r>
    </w:p>
    <w:p w14:paraId="72F2D996" w14:textId="77777777" w:rsidR="00A8048C" w:rsidRPr="00A8048C" w:rsidRDefault="00A8048C" w:rsidP="00A8048C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</w:p>
    <w:p w14:paraId="69923F35" w14:textId="77777777" w:rsidR="00A8048C" w:rsidRPr="00A8048C" w:rsidRDefault="00A8048C" w:rsidP="00A8048C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A8048C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 xml:space="preserve">hold </w:t>
      </w:r>
      <w:r w:rsidRPr="00A8048C">
        <w:rPr>
          <w:rFonts w:ascii="Consolas" w:eastAsia="Times New Roman" w:hAnsi="Consolas" w:cs="Times New Roman"/>
          <w:color w:val="AA04F9"/>
          <w:sz w:val="24"/>
          <w:szCs w:val="24"/>
          <w:lang w:val="ro-RO" w:eastAsia="ro-RO"/>
        </w:rPr>
        <w:t>on</w:t>
      </w:r>
    </w:p>
    <w:p w14:paraId="2A8FCDDD" w14:textId="77777777" w:rsidR="00A8048C" w:rsidRPr="00A8048C" w:rsidRDefault="00A8048C" w:rsidP="00A8048C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A8048C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subplot(1,2,1); mesh(X,Y,z);</w:t>
      </w:r>
    </w:p>
    <w:p w14:paraId="69D9698E" w14:textId="77777777" w:rsidR="00A8048C" w:rsidRPr="00A8048C" w:rsidRDefault="00A8048C" w:rsidP="00A8048C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A8048C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subplot(1,2,2); surf(X,Y,z);</w:t>
      </w:r>
    </w:p>
    <w:p w14:paraId="54B3575C" w14:textId="77777777" w:rsidR="00A8048C" w:rsidRPr="00A8048C" w:rsidRDefault="00A8048C" w:rsidP="00A8048C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A8048C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view(3)</w:t>
      </w:r>
    </w:p>
    <w:p w14:paraId="7F2B380A" w14:textId="77777777" w:rsidR="00A8048C" w:rsidRPr="00A8048C" w:rsidRDefault="00A8048C" w:rsidP="00A8048C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A8048C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 xml:space="preserve">hold </w:t>
      </w:r>
      <w:r w:rsidRPr="00A8048C">
        <w:rPr>
          <w:rFonts w:ascii="Consolas" w:eastAsia="Times New Roman" w:hAnsi="Consolas" w:cs="Times New Roman"/>
          <w:color w:val="AA04F9"/>
          <w:sz w:val="24"/>
          <w:szCs w:val="24"/>
          <w:lang w:val="ro-RO" w:eastAsia="ro-RO"/>
        </w:rPr>
        <w:t>off</w:t>
      </w:r>
    </w:p>
    <w:p w14:paraId="1CA1E490" w14:textId="77777777" w:rsidR="00A8048C" w:rsidRPr="006B7EFC" w:rsidRDefault="00A8048C" w:rsidP="009D5FE5">
      <w:pPr>
        <w:autoSpaceDE w:val="0"/>
        <w:autoSpaceDN w:val="0"/>
        <w:adjustRightInd w:val="0"/>
        <w:rPr>
          <w:rFonts w:cs="Courier New"/>
          <w:sz w:val="24"/>
          <w:szCs w:val="24"/>
        </w:rPr>
      </w:pPr>
    </w:p>
    <w:p w14:paraId="50522DBA" w14:textId="77777777" w:rsidR="009D5FE5" w:rsidRPr="006B7EFC" w:rsidRDefault="009D5FE5" w:rsidP="009D5FE5">
      <w:pPr>
        <w:rPr>
          <w:b/>
          <w:bCs/>
          <w:szCs w:val="22"/>
        </w:rPr>
      </w:pPr>
    </w:p>
    <w:p w14:paraId="7BB108D1" w14:textId="329B26AD" w:rsidR="009D5FE5" w:rsidRPr="006B7EFC" w:rsidRDefault="009D5FE5" w:rsidP="009D5FE5">
      <w:pPr>
        <w:rPr>
          <w:b/>
          <w:bCs/>
        </w:rPr>
      </w:pPr>
      <w:r w:rsidRPr="006B7EFC">
        <w:rPr>
          <w:noProof/>
        </w:rPr>
        <w:drawing>
          <wp:inline distT="0" distB="0" distL="0" distR="0" wp14:anchorId="68EA2440" wp14:editId="70D69D7F">
            <wp:extent cx="3450866" cy="2394531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907" cy="2398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5381B" w14:textId="6158C4B1" w:rsidR="0046369D" w:rsidRPr="006B7EFC" w:rsidRDefault="0046369D" w:rsidP="005B3C5B"/>
    <w:p w14:paraId="257EA946" w14:textId="45F80B08" w:rsidR="001527A4" w:rsidRPr="006B7EFC" w:rsidRDefault="001527A4" w:rsidP="001527A4">
      <w:pPr>
        <w:pStyle w:val="Heading1"/>
      </w:pPr>
      <w:r w:rsidRPr="006B7EFC">
        <w:t>Exercitiul 4</w:t>
      </w:r>
    </w:p>
    <w:p w14:paraId="57CC1C27" w14:textId="50519E76" w:rsidR="001527A4" w:rsidRPr="006B7EFC" w:rsidRDefault="001C4998" w:rsidP="001527A4">
      <w:r w:rsidRPr="006B7EFC">
        <w:t>Scrieţi un fișier script care efectuează umbrirea suprafeţei de la problema 3, folosind toate cele 3 tipuri de umbrire. Fiecare grafic va fi desenat în ferestre diferite. Se cere închiderea pe rând a ferestrelor grafice la un interval de 5 secunde. (shading, close)</w:t>
      </w:r>
    </w:p>
    <w:p w14:paraId="6638FDFD" w14:textId="2EA3A6DF" w:rsidR="00A640C7" w:rsidRPr="006B7EFC" w:rsidRDefault="00A640C7" w:rsidP="00A640C7"/>
    <w:p w14:paraId="68949901" w14:textId="77777777" w:rsidR="00DB0EB0" w:rsidRPr="00DB0EB0" w:rsidRDefault="00DB0EB0" w:rsidP="00DB0EB0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DB0EB0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y = linspace(-1,1,30);</w:t>
      </w:r>
    </w:p>
    <w:p w14:paraId="27BE99A0" w14:textId="77777777" w:rsidR="00DB0EB0" w:rsidRPr="00DB0EB0" w:rsidRDefault="00DB0EB0" w:rsidP="00DB0EB0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DB0EB0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x = linspace(-1,1,30);</w:t>
      </w:r>
    </w:p>
    <w:p w14:paraId="561855EE" w14:textId="77777777" w:rsidR="00DB0EB0" w:rsidRPr="00DB0EB0" w:rsidRDefault="00DB0EB0" w:rsidP="00DB0EB0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DB0EB0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[X,Y] = meshgrid(x,y);</w:t>
      </w:r>
    </w:p>
    <w:p w14:paraId="7EA57E3F" w14:textId="77777777" w:rsidR="00DB0EB0" w:rsidRPr="00DB0EB0" w:rsidRDefault="00DB0EB0" w:rsidP="00DB0EB0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DB0EB0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z = f3(X,Y);</w:t>
      </w:r>
    </w:p>
    <w:p w14:paraId="2DE94195" w14:textId="77777777" w:rsidR="00DB0EB0" w:rsidRPr="00DB0EB0" w:rsidRDefault="00DB0EB0" w:rsidP="00DB0EB0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</w:p>
    <w:p w14:paraId="6885ACFF" w14:textId="77777777" w:rsidR="00DB0EB0" w:rsidRPr="00DB0EB0" w:rsidRDefault="00DB0EB0" w:rsidP="00DB0EB0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DB0EB0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figure(1)</w:t>
      </w:r>
    </w:p>
    <w:p w14:paraId="6B4A917E" w14:textId="77777777" w:rsidR="00DB0EB0" w:rsidRPr="00DB0EB0" w:rsidRDefault="00DB0EB0" w:rsidP="00DB0EB0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DB0EB0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surf(X,Y,z)</w:t>
      </w:r>
    </w:p>
    <w:p w14:paraId="26BC8D54" w14:textId="77777777" w:rsidR="00DB0EB0" w:rsidRPr="00DB0EB0" w:rsidRDefault="00DB0EB0" w:rsidP="00DB0EB0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DB0EB0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 xml:space="preserve">shading </w:t>
      </w:r>
      <w:r w:rsidRPr="00DB0EB0">
        <w:rPr>
          <w:rFonts w:ascii="Consolas" w:eastAsia="Times New Roman" w:hAnsi="Consolas" w:cs="Times New Roman"/>
          <w:color w:val="AA04F9"/>
          <w:sz w:val="24"/>
          <w:szCs w:val="24"/>
          <w:lang w:val="ro-RO" w:eastAsia="ro-RO"/>
        </w:rPr>
        <w:t>faceted</w:t>
      </w:r>
    </w:p>
    <w:p w14:paraId="2A86A16A" w14:textId="77777777" w:rsidR="00DB0EB0" w:rsidRPr="00DB0EB0" w:rsidRDefault="00DB0EB0" w:rsidP="00DB0EB0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DB0EB0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pause(5)</w:t>
      </w:r>
    </w:p>
    <w:p w14:paraId="09EB2771" w14:textId="77777777" w:rsidR="00DB0EB0" w:rsidRPr="00DB0EB0" w:rsidRDefault="00DB0EB0" w:rsidP="00DB0EB0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DB0EB0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close</w:t>
      </w:r>
    </w:p>
    <w:p w14:paraId="1D54DBEA" w14:textId="77777777" w:rsidR="00DB0EB0" w:rsidRPr="00DB0EB0" w:rsidRDefault="00DB0EB0" w:rsidP="00DB0EB0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</w:p>
    <w:p w14:paraId="5B856CE2" w14:textId="77777777" w:rsidR="00DB0EB0" w:rsidRPr="00DB0EB0" w:rsidRDefault="00DB0EB0" w:rsidP="00DB0EB0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DB0EB0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figure(2)</w:t>
      </w:r>
    </w:p>
    <w:p w14:paraId="28AF01E1" w14:textId="77777777" w:rsidR="00DB0EB0" w:rsidRPr="00DB0EB0" w:rsidRDefault="00DB0EB0" w:rsidP="00DB0EB0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DB0EB0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surf(X,Y,z)</w:t>
      </w:r>
    </w:p>
    <w:p w14:paraId="5CE7DE2B" w14:textId="77777777" w:rsidR="00DB0EB0" w:rsidRPr="00DB0EB0" w:rsidRDefault="00DB0EB0" w:rsidP="00DB0EB0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DB0EB0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 xml:space="preserve">shading </w:t>
      </w:r>
      <w:r w:rsidRPr="00DB0EB0">
        <w:rPr>
          <w:rFonts w:ascii="Consolas" w:eastAsia="Times New Roman" w:hAnsi="Consolas" w:cs="Times New Roman"/>
          <w:color w:val="AA04F9"/>
          <w:sz w:val="24"/>
          <w:szCs w:val="24"/>
          <w:lang w:val="ro-RO" w:eastAsia="ro-RO"/>
        </w:rPr>
        <w:t>flat</w:t>
      </w:r>
    </w:p>
    <w:p w14:paraId="4642F1C3" w14:textId="77777777" w:rsidR="00DB0EB0" w:rsidRPr="00DB0EB0" w:rsidRDefault="00DB0EB0" w:rsidP="00DB0EB0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DB0EB0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pause(5)</w:t>
      </w:r>
    </w:p>
    <w:p w14:paraId="11418D06" w14:textId="77777777" w:rsidR="00DB0EB0" w:rsidRPr="00DB0EB0" w:rsidRDefault="00DB0EB0" w:rsidP="00DB0EB0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DB0EB0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close</w:t>
      </w:r>
    </w:p>
    <w:p w14:paraId="1ACBE816" w14:textId="77777777" w:rsidR="00DB0EB0" w:rsidRPr="00DB0EB0" w:rsidRDefault="00DB0EB0" w:rsidP="00DB0EB0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</w:p>
    <w:p w14:paraId="1B9363B8" w14:textId="77777777" w:rsidR="00DB0EB0" w:rsidRPr="00DB0EB0" w:rsidRDefault="00DB0EB0" w:rsidP="00DB0EB0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DB0EB0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figure(3)</w:t>
      </w:r>
    </w:p>
    <w:p w14:paraId="00654784" w14:textId="77777777" w:rsidR="00DB0EB0" w:rsidRPr="00DB0EB0" w:rsidRDefault="00DB0EB0" w:rsidP="00DB0EB0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DB0EB0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surf(X,Y,z)</w:t>
      </w:r>
    </w:p>
    <w:p w14:paraId="487532DF" w14:textId="77777777" w:rsidR="00DB0EB0" w:rsidRPr="00DB0EB0" w:rsidRDefault="00DB0EB0" w:rsidP="00DB0EB0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DB0EB0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 xml:space="preserve">shading </w:t>
      </w:r>
      <w:r w:rsidRPr="00DB0EB0">
        <w:rPr>
          <w:rFonts w:ascii="Consolas" w:eastAsia="Times New Roman" w:hAnsi="Consolas" w:cs="Times New Roman"/>
          <w:color w:val="AA04F9"/>
          <w:sz w:val="24"/>
          <w:szCs w:val="24"/>
          <w:lang w:val="ro-RO" w:eastAsia="ro-RO"/>
        </w:rPr>
        <w:t>interp</w:t>
      </w:r>
    </w:p>
    <w:p w14:paraId="532D7D63" w14:textId="77777777" w:rsidR="00DB0EB0" w:rsidRPr="00DB0EB0" w:rsidRDefault="00DB0EB0" w:rsidP="00DB0EB0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DB0EB0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pause(5)</w:t>
      </w:r>
    </w:p>
    <w:p w14:paraId="1330282B" w14:textId="77777777" w:rsidR="00DB0EB0" w:rsidRPr="00DB0EB0" w:rsidRDefault="00DB0EB0" w:rsidP="00DB0EB0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DB0EB0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close</w:t>
      </w:r>
    </w:p>
    <w:p w14:paraId="3981ADFF" w14:textId="77777777" w:rsidR="00DB0EB0" w:rsidRPr="00DB0EB0" w:rsidRDefault="00DB0EB0" w:rsidP="00DB0EB0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</w:p>
    <w:p w14:paraId="3E5776DD" w14:textId="3CDECB18" w:rsidR="009D5FE5" w:rsidRPr="006B7EFC" w:rsidRDefault="009D5FE5" w:rsidP="009D5FE5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>pause(5)</w:t>
      </w:r>
      <w:r w:rsidRPr="006B7EFC">
        <w:rPr>
          <w:noProof/>
        </w:rPr>
        <w:t xml:space="preserve"> </w:t>
      </w:r>
      <w:r w:rsidRPr="006B7EFC">
        <w:rPr>
          <w:noProof/>
        </w:rPr>
        <w:drawing>
          <wp:inline distT="0" distB="0" distL="0" distR="0" wp14:anchorId="739CD4E5" wp14:editId="62A05B63">
            <wp:extent cx="2719346" cy="2083242"/>
            <wp:effectExtent l="0" t="0" r="508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3978" cy="20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CD82" w14:textId="31B57896" w:rsidR="009D5FE5" w:rsidRPr="006B7EFC" w:rsidRDefault="009D5FE5" w:rsidP="009D5FE5">
      <w:pPr>
        <w:tabs>
          <w:tab w:val="left" w:pos="6799"/>
        </w:tabs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>close()</w:t>
      </w:r>
      <w:r w:rsidRPr="006B7EFC">
        <w:rPr>
          <w:noProof/>
        </w:rPr>
        <w:drawing>
          <wp:inline distT="0" distB="0" distL="0" distR="0" wp14:anchorId="0A3FCAD4" wp14:editId="714F2477">
            <wp:extent cx="2711394" cy="2019631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6778" cy="202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7EFC">
        <w:rPr>
          <w:rFonts w:cs="Courier New"/>
          <w:color w:val="000000"/>
          <w:sz w:val="26"/>
          <w:szCs w:val="26"/>
        </w:rPr>
        <w:tab/>
      </w:r>
      <w:r w:rsidRPr="006B7EFC">
        <w:rPr>
          <w:noProof/>
        </w:rPr>
        <w:drawing>
          <wp:inline distT="0" distB="0" distL="0" distR="0" wp14:anchorId="19DFE12B" wp14:editId="7903BD4D">
            <wp:extent cx="2559627" cy="1876039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0472" cy="189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FBAF" w14:textId="1019F498" w:rsidR="00A640C7" w:rsidRPr="006B7EFC" w:rsidRDefault="00A640C7" w:rsidP="00A640C7">
      <w:pPr>
        <w:pStyle w:val="Heading1"/>
      </w:pPr>
      <w:r w:rsidRPr="006B7EFC">
        <w:t>Exercitiul 5</w:t>
      </w:r>
    </w:p>
    <w:p w14:paraId="51407F04" w14:textId="33F717AB" w:rsidR="00225A9E" w:rsidRPr="006B7EFC" w:rsidRDefault="00225A9E" w:rsidP="00225A9E">
      <w:r w:rsidRPr="006B7EFC">
        <w:t xml:space="preserve">Scrieţi un fișier script pentru reprezentarea graficului funcţiei z f x y = ( , ) 2 2 z x y = − − − ( 3) ( 3) , pe domeniul D = </w:t>
      </w:r>
      <w:r w:rsidRPr="006B7EFC">
        <w:sym w:font="Symbol" w:char="F0B4"/>
      </w:r>
      <w:r w:rsidRPr="006B7EFC">
        <w:t xml:space="preserve"> [2,4] [1,3] , în două subgrafie diferite și alăturate, folosind funcţiile mesh şi surf. În fiecare domeniu avem 40 de puncte.</w:t>
      </w:r>
    </w:p>
    <w:p w14:paraId="4EC937A5" w14:textId="58585C82" w:rsidR="00A640C7" w:rsidRPr="006B7EFC" w:rsidRDefault="00A640C7" w:rsidP="00225A9E"/>
    <w:p w14:paraId="2ED4A98E" w14:textId="77777777" w:rsidR="009D5FE5" w:rsidRPr="006B7EFC" w:rsidRDefault="009D5FE5" w:rsidP="009D5FE5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>[x y] = meshgrid(linspace(2,4,40),linspace(1,3,40))</w:t>
      </w:r>
    </w:p>
    <w:p w14:paraId="2F797006" w14:textId="77777777" w:rsidR="009D5FE5" w:rsidRPr="006B7EFC" w:rsidRDefault="009D5FE5" w:rsidP="009D5FE5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>z = (x-3)^2-(y-3)^2</w:t>
      </w:r>
    </w:p>
    <w:p w14:paraId="60CB5BF0" w14:textId="77777777" w:rsidR="009D5FE5" w:rsidRPr="006B7EFC" w:rsidRDefault="009D5FE5" w:rsidP="009D5FE5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 xml:space="preserve"> </w:t>
      </w:r>
    </w:p>
    <w:p w14:paraId="7492E425" w14:textId="77777777" w:rsidR="009D5FE5" w:rsidRPr="006B7EFC" w:rsidRDefault="009D5FE5" w:rsidP="009D5FE5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>subplot(1,2,1)</w:t>
      </w:r>
    </w:p>
    <w:p w14:paraId="4247571A" w14:textId="77777777" w:rsidR="009D5FE5" w:rsidRPr="006B7EFC" w:rsidRDefault="009D5FE5" w:rsidP="009D5FE5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>mesh(x,y,z)</w:t>
      </w:r>
    </w:p>
    <w:p w14:paraId="45E55D6E" w14:textId="77777777" w:rsidR="009D5FE5" w:rsidRPr="006B7EFC" w:rsidRDefault="009D5FE5" w:rsidP="009D5FE5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 xml:space="preserve"> </w:t>
      </w:r>
    </w:p>
    <w:p w14:paraId="0B3E2EC3" w14:textId="77777777" w:rsidR="009D5FE5" w:rsidRPr="006B7EFC" w:rsidRDefault="009D5FE5" w:rsidP="009D5FE5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>subplot(1,2,2)</w:t>
      </w:r>
    </w:p>
    <w:p w14:paraId="6B94B499" w14:textId="4868E066" w:rsidR="009D5FE5" w:rsidRPr="006B7EFC" w:rsidRDefault="009D5FE5" w:rsidP="009D5FE5">
      <w:pPr>
        <w:autoSpaceDE w:val="0"/>
        <w:autoSpaceDN w:val="0"/>
        <w:adjustRightInd w:val="0"/>
        <w:rPr>
          <w:rFonts w:cs="Courier New"/>
          <w:color w:val="000000"/>
          <w:sz w:val="26"/>
          <w:szCs w:val="26"/>
        </w:rPr>
      </w:pPr>
      <w:r w:rsidRPr="006B7EFC">
        <w:rPr>
          <w:rFonts w:cs="Courier New"/>
          <w:color w:val="000000"/>
          <w:sz w:val="26"/>
          <w:szCs w:val="26"/>
        </w:rPr>
        <w:t>surf(x,y,z)</w:t>
      </w:r>
    </w:p>
    <w:p w14:paraId="7A7583A4" w14:textId="676F6227" w:rsidR="009D5FE5" w:rsidRPr="006B7EFC" w:rsidRDefault="009D5FE5" w:rsidP="009D5FE5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noProof/>
        </w:rPr>
        <w:drawing>
          <wp:inline distT="0" distB="0" distL="0" distR="0" wp14:anchorId="3715567F" wp14:editId="2B074568">
            <wp:extent cx="2552369" cy="2449002"/>
            <wp:effectExtent l="0" t="0" r="635" b="889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7275" cy="245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819D" w14:textId="61FFE907" w:rsidR="00225A9E" w:rsidRPr="006B7EFC" w:rsidRDefault="00225A9E" w:rsidP="00B5532E"/>
    <w:p w14:paraId="319B9340" w14:textId="6A6DE4B8" w:rsidR="00B5532E" w:rsidRPr="006B7EFC" w:rsidRDefault="00B5532E" w:rsidP="00B5532E">
      <w:pPr>
        <w:pStyle w:val="Heading1"/>
      </w:pPr>
      <w:r w:rsidRPr="006B7EFC">
        <w:t>Exercitiul 6</w:t>
      </w:r>
    </w:p>
    <w:p w14:paraId="669E51DE" w14:textId="18DE2870" w:rsidR="00B5532E" w:rsidRPr="006B7EFC" w:rsidRDefault="00B5532E" w:rsidP="00B5532E">
      <w:pPr>
        <w:ind w:firstLine="0"/>
        <w:rPr>
          <w:rFonts w:eastAsia="Times New Roman" w:cs="Times New Roman"/>
          <w:color w:val="auto"/>
          <w:sz w:val="24"/>
          <w:szCs w:val="24"/>
          <w:lang w:val="ro-RO" w:eastAsia="ro-RO"/>
        </w:rPr>
      </w:pPr>
      <w:r w:rsidRPr="006B7EFC">
        <w:t>6. Aceleași cerințe ca la pb. 5 doar că se vor folosi funcțiile ezmeshc şi ezsurfc.</w:t>
      </w:r>
    </w:p>
    <w:p w14:paraId="3882D428" w14:textId="77777777" w:rsidR="00B5532E" w:rsidRPr="006B7EFC" w:rsidRDefault="00B5532E" w:rsidP="00B5532E">
      <w:pPr>
        <w:ind w:firstLine="0"/>
        <w:rPr>
          <w:rFonts w:eastAsia="Times New Roman" w:cs="Times New Roman"/>
          <w:color w:val="auto"/>
          <w:sz w:val="24"/>
          <w:szCs w:val="24"/>
          <w:lang w:val="ro-RO" w:eastAsia="ro-RO"/>
        </w:rPr>
      </w:pPr>
    </w:p>
    <w:p w14:paraId="0B96A5B0" w14:textId="77777777" w:rsidR="009D5FE5" w:rsidRPr="006B7EFC" w:rsidRDefault="009D5FE5" w:rsidP="009D5FE5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>[x y] = meshgrid(linspace(2,4,40),linspace(1,3,40))</w:t>
      </w:r>
    </w:p>
    <w:p w14:paraId="2D5F0637" w14:textId="77777777" w:rsidR="009D5FE5" w:rsidRPr="006B7EFC" w:rsidRDefault="009D5FE5" w:rsidP="009D5FE5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>z = (x-3)^2-(y-3)^2</w:t>
      </w:r>
    </w:p>
    <w:p w14:paraId="317E2514" w14:textId="77777777" w:rsidR="009D5FE5" w:rsidRPr="006B7EFC" w:rsidRDefault="009D5FE5" w:rsidP="009D5FE5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 xml:space="preserve"> </w:t>
      </w:r>
    </w:p>
    <w:p w14:paraId="4F61337A" w14:textId="77777777" w:rsidR="009D5FE5" w:rsidRPr="006B7EFC" w:rsidRDefault="009D5FE5" w:rsidP="009D5FE5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>subplot(1,2,1)</w:t>
      </w:r>
    </w:p>
    <w:p w14:paraId="5F00A689" w14:textId="77777777" w:rsidR="009D5FE5" w:rsidRPr="006B7EFC" w:rsidRDefault="009D5FE5" w:rsidP="009D5FE5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>ezmeshc(</w:t>
      </w:r>
      <w:r w:rsidRPr="006B7EFC">
        <w:rPr>
          <w:rFonts w:cs="Courier New"/>
          <w:color w:val="AA04F9"/>
          <w:sz w:val="26"/>
          <w:szCs w:val="26"/>
        </w:rPr>
        <w:t>'z'</w:t>
      </w:r>
      <w:r w:rsidRPr="006B7EFC">
        <w:rPr>
          <w:rFonts w:cs="Courier New"/>
          <w:color w:val="000000"/>
          <w:sz w:val="26"/>
          <w:szCs w:val="26"/>
        </w:rPr>
        <w:t>)</w:t>
      </w:r>
    </w:p>
    <w:p w14:paraId="3701C018" w14:textId="77777777" w:rsidR="009D5FE5" w:rsidRPr="006B7EFC" w:rsidRDefault="009D5FE5" w:rsidP="009D5FE5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 xml:space="preserve"> </w:t>
      </w:r>
    </w:p>
    <w:p w14:paraId="593328E4" w14:textId="77777777" w:rsidR="009D5FE5" w:rsidRPr="006B7EFC" w:rsidRDefault="009D5FE5" w:rsidP="009D5FE5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>subplot(1,2,2)</w:t>
      </w:r>
    </w:p>
    <w:p w14:paraId="65679BE7" w14:textId="475CC45D" w:rsidR="00B5532E" w:rsidRPr="006B7EFC" w:rsidRDefault="009D5FE5" w:rsidP="009D5FE5">
      <w:pPr>
        <w:ind w:firstLine="0"/>
        <w:rPr>
          <w:noProof/>
        </w:rPr>
      </w:pPr>
      <w:r w:rsidRPr="006B7EFC">
        <w:rPr>
          <w:rFonts w:cs="Courier New"/>
          <w:color w:val="000000"/>
          <w:sz w:val="26"/>
          <w:szCs w:val="26"/>
        </w:rPr>
        <w:t>ezsurfc(</w:t>
      </w:r>
      <w:r w:rsidRPr="006B7EFC">
        <w:rPr>
          <w:rFonts w:cs="Courier New"/>
          <w:color w:val="AA04F9"/>
          <w:sz w:val="26"/>
          <w:szCs w:val="26"/>
        </w:rPr>
        <w:t>'z'</w:t>
      </w:r>
      <w:r w:rsidRPr="006B7EFC">
        <w:rPr>
          <w:rFonts w:cs="Courier New"/>
          <w:color w:val="000000"/>
          <w:sz w:val="26"/>
          <w:szCs w:val="26"/>
        </w:rPr>
        <w:t>)</w:t>
      </w:r>
      <w:r w:rsidRPr="006B7EFC">
        <w:rPr>
          <w:noProof/>
        </w:rPr>
        <w:t xml:space="preserve"> </w:t>
      </w:r>
      <w:r w:rsidRPr="006B7EFC">
        <w:rPr>
          <w:noProof/>
        </w:rPr>
        <w:drawing>
          <wp:inline distT="0" distB="0" distL="0" distR="0" wp14:anchorId="08A8EAB3" wp14:editId="1EF21001">
            <wp:extent cx="3283888" cy="1749287"/>
            <wp:effectExtent l="0" t="0" r="0" b="381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9172" cy="175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600FF" w14:textId="2EC10EFB" w:rsidR="009D5FE5" w:rsidRPr="006B7EFC" w:rsidRDefault="009D5FE5" w:rsidP="009D5FE5">
      <w:pPr>
        <w:ind w:firstLine="0"/>
        <w:rPr>
          <w:noProof/>
        </w:rPr>
      </w:pPr>
    </w:p>
    <w:p w14:paraId="3F686C94" w14:textId="28486372" w:rsidR="009D5FE5" w:rsidRPr="006B7EFC" w:rsidRDefault="009D5FE5" w:rsidP="009D5FE5">
      <w:pPr>
        <w:pStyle w:val="Heading1"/>
        <w:rPr>
          <w:rFonts w:eastAsia="Times New Roman"/>
          <w:lang w:val="ro-RO" w:eastAsia="ro-RO"/>
        </w:rPr>
      </w:pPr>
      <w:r w:rsidRPr="006B7EFC">
        <w:rPr>
          <w:rFonts w:eastAsia="Times New Roman"/>
          <w:lang w:val="ro-RO" w:eastAsia="ro-RO"/>
        </w:rPr>
        <w:t>Exercitiul 7</w:t>
      </w:r>
    </w:p>
    <w:p w14:paraId="62E60109" w14:textId="77777777" w:rsidR="009D5FE5" w:rsidRPr="006B7EFC" w:rsidRDefault="009D5FE5" w:rsidP="009D5FE5">
      <w:pPr>
        <w:autoSpaceDE w:val="0"/>
        <w:autoSpaceDN w:val="0"/>
        <w:adjustRightInd w:val="0"/>
        <w:rPr>
          <w:rFonts w:cs="Courier New"/>
          <w:color w:val="000000"/>
          <w:sz w:val="26"/>
          <w:szCs w:val="26"/>
        </w:rPr>
      </w:pPr>
    </w:p>
    <w:p w14:paraId="4202129B" w14:textId="77777777" w:rsidR="009D5FE5" w:rsidRPr="006B7EFC" w:rsidRDefault="009D5FE5" w:rsidP="009D5FE5">
      <w:pPr>
        <w:autoSpaceDE w:val="0"/>
        <w:autoSpaceDN w:val="0"/>
        <w:adjustRightInd w:val="0"/>
        <w:rPr>
          <w:rFonts w:cs="Courier New"/>
          <w:color w:val="000000"/>
          <w:sz w:val="26"/>
          <w:szCs w:val="26"/>
        </w:rPr>
      </w:pPr>
    </w:p>
    <w:p w14:paraId="4E2AA2BE" w14:textId="2CC2A35E" w:rsidR="009D5FE5" w:rsidRPr="006B7EFC" w:rsidRDefault="009D5FE5" w:rsidP="009D5FE5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>r=input(</w:t>
      </w:r>
      <w:r w:rsidRPr="006B7EFC">
        <w:rPr>
          <w:rFonts w:cs="Courier New"/>
          <w:color w:val="AA04F9"/>
          <w:sz w:val="26"/>
          <w:szCs w:val="26"/>
        </w:rPr>
        <w:t>'Dati o valoare pentru r: '</w:t>
      </w:r>
      <w:r w:rsidRPr="006B7EFC">
        <w:rPr>
          <w:rFonts w:cs="Courier New"/>
          <w:color w:val="000000"/>
          <w:sz w:val="26"/>
          <w:szCs w:val="26"/>
        </w:rPr>
        <w:t>)</w:t>
      </w:r>
    </w:p>
    <w:p w14:paraId="54B23CD2" w14:textId="77777777" w:rsidR="009D5FE5" w:rsidRPr="006B7EFC" w:rsidRDefault="009D5FE5" w:rsidP="009D5FE5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>[u v] = meshgrid(0:2*pi)</w:t>
      </w:r>
    </w:p>
    <w:p w14:paraId="54D43069" w14:textId="77777777" w:rsidR="009D5FE5" w:rsidRPr="006B7EFC" w:rsidRDefault="009D5FE5" w:rsidP="009D5FE5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 xml:space="preserve"> </w:t>
      </w:r>
    </w:p>
    <w:p w14:paraId="6B520A1A" w14:textId="77777777" w:rsidR="009D5FE5" w:rsidRPr="006B7EFC" w:rsidRDefault="009D5FE5" w:rsidP="009D5FE5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>x=(r+cos(u/2)*sin(v)-sin(u/2)*sin(2*v))*cos(u)</w:t>
      </w:r>
    </w:p>
    <w:p w14:paraId="455A7F1B" w14:textId="77777777" w:rsidR="009D5FE5" w:rsidRPr="006B7EFC" w:rsidRDefault="009D5FE5" w:rsidP="009D5FE5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>y=(r+cos(u/2)*sin(v)-sin(u/2)*sin(2*v))*sin(u)</w:t>
      </w:r>
    </w:p>
    <w:p w14:paraId="3BCB0BCC" w14:textId="77777777" w:rsidR="009D5FE5" w:rsidRPr="006B7EFC" w:rsidRDefault="009D5FE5" w:rsidP="009D5FE5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>z=sin(u/2)*sin(v)+cos(u/2)*sin(2*v)</w:t>
      </w:r>
    </w:p>
    <w:p w14:paraId="7790548B" w14:textId="77777777" w:rsidR="009D5FE5" w:rsidRPr="006B7EFC" w:rsidRDefault="009D5FE5" w:rsidP="009D5FE5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 xml:space="preserve"> </w:t>
      </w:r>
    </w:p>
    <w:p w14:paraId="7708449D" w14:textId="709FF58C" w:rsidR="009D5FE5" w:rsidRDefault="009D5FE5" w:rsidP="009D5FE5">
      <w:pPr>
        <w:autoSpaceDE w:val="0"/>
        <w:autoSpaceDN w:val="0"/>
        <w:adjustRightInd w:val="0"/>
        <w:rPr>
          <w:rFonts w:cs="Courier New"/>
          <w:color w:val="000000"/>
          <w:sz w:val="26"/>
          <w:szCs w:val="26"/>
        </w:rPr>
      </w:pPr>
      <w:r w:rsidRPr="006B7EFC">
        <w:rPr>
          <w:rFonts w:cs="Courier New"/>
          <w:color w:val="000000"/>
          <w:sz w:val="26"/>
          <w:szCs w:val="26"/>
        </w:rPr>
        <w:t>surf(x,y,z)</w:t>
      </w:r>
    </w:p>
    <w:p w14:paraId="439BEA3B" w14:textId="4F75A257" w:rsidR="00EE0989" w:rsidRDefault="00EE0989" w:rsidP="009D5FE5">
      <w:pPr>
        <w:autoSpaceDE w:val="0"/>
        <w:autoSpaceDN w:val="0"/>
        <w:adjustRightInd w:val="0"/>
        <w:rPr>
          <w:rFonts w:cs="Courier New"/>
          <w:color w:val="000000"/>
          <w:sz w:val="26"/>
          <w:szCs w:val="26"/>
        </w:rPr>
      </w:pPr>
    </w:p>
    <w:p w14:paraId="6EE1B354" w14:textId="1C519354" w:rsidR="00EE0989" w:rsidRDefault="00EE0989" w:rsidP="009D5FE5">
      <w:pPr>
        <w:autoSpaceDE w:val="0"/>
        <w:autoSpaceDN w:val="0"/>
        <w:adjustRightInd w:val="0"/>
        <w:rPr>
          <w:rFonts w:cs="Courier New"/>
          <w:color w:val="000000"/>
          <w:sz w:val="26"/>
          <w:szCs w:val="26"/>
        </w:rPr>
      </w:pPr>
      <w:r>
        <w:rPr>
          <w:rFonts w:cs="Courier New"/>
          <w:color w:val="000000"/>
          <w:sz w:val="26"/>
          <w:szCs w:val="26"/>
        </w:rPr>
        <w:t>//</w:t>
      </w:r>
    </w:p>
    <w:p w14:paraId="008DAE00" w14:textId="5658D71E" w:rsidR="00EE0989" w:rsidRDefault="00EE0989" w:rsidP="009D5FE5">
      <w:pPr>
        <w:autoSpaceDE w:val="0"/>
        <w:autoSpaceDN w:val="0"/>
        <w:adjustRightInd w:val="0"/>
        <w:rPr>
          <w:rFonts w:cs="Courier New"/>
          <w:color w:val="000000"/>
          <w:sz w:val="26"/>
          <w:szCs w:val="26"/>
        </w:rPr>
      </w:pPr>
    </w:p>
    <w:p w14:paraId="4FE06349" w14:textId="77777777" w:rsidR="00EE0989" w:rsidRPr="00EE0989" w:rsidRDefault="00EE0989" w:rsidP="00EE0989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EE0989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r = input(</w:t>
      </w:r>
      <w:r w:rsidRPr="00EE0989">
        <w:rPr>
          <w:rFonts w:ascii="Consolas" w:eastAsia="Times New Roman" w:hAnsi="Consolas" w:cs="Times New Roman"/>
          <w:color w:val="AA04F9"/>
          <w:sz w:val="24"/>
          <w:szCs w:val="24"/>
          <w:lang w:val="ro-RO" w:eastAsia="ro-RO"/>
        </w:rPr>
        <w:t>'dati r:  '</w:t>
      </w:r>
      <w:r w:rsidRPr="00EE0989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)</w:t>
      </w:r>
    </w:p>
    <w:p w14:paraId="6E4DC15B" w14:textId="77777777" w:rsidR="00EE0989" w:rsidRPr="00EE0989" w:rsidRDefault="00EE0989" w:rsidP="00EE0989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EE0989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[u,v]= meshgrid(linspace(0,2*pi,20));</w:t>
      </w:r>
    </w:p>
    <w:p w14:paraId="37FFB818" w14:textId="77777777" w:rsidR="00EE0989" w:rsidRPr="00EE0989" w:rsidRDefault="00EE0989" w:rsidP="00EE0989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</w:p>
    <w:p w14:paraId="68464A42" w14:textId="77777777" w:rsidR="00EE0989" w:rsidRPr="00EE0989" w:rsidRDefault="00EE0989" w:rsidP="00EE0989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EE0989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x = (r + cos(u./2) .* sin(v) - sin(u./2) .* sin(2.*v)) .* cos(u);</w:t>
      </w:r>
    </w:p>
    <w:p w14:paraId="6B9BA223" w14:textId="77777777" w:rsidR="00EE0989" w:rsidRPr="00EE0989" w:rsidRDefault="00EE0989" w:rsidP="00EE0989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EE0989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y = (r + cos(u./2) .* sin(v) - sin(u./2) .* sin(2.*v)) .* sin(u);</w:t>
      </w:r>
    </w:p>
    <w:p w14:paraId="4CA80297" w14:textId="77777777" w:rsidR="00EE0989" w:rsidRPr="00EE0989" w:rsidRDefault="00EE0989" w:rsidP="00EE0989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EE0989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z = sin(u./2) .* sin(v) + cos(u./2) .* sin(2.*v);</w:t>
      </w:r>
    </w:p>
    <w:p w14:paraId="647827A8" w14:textId="77777777" w:rsidR="00EE0989" w:rsidRPr="00EE0989" w:rsidRDefault="00EE0989" w:rsidP="00EE0989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</w:p>
    <w:p w14:paraId="709638D6" w14:textId="77777777" w:rsidR="00EE0989" w:rsidRPr="00EE0989" w:rsidRDefault="00EE0989" w:rsidP="00EE0989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EE0989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surf(x,y,z);</w:t>
      </w:r>
    </w:p>
    <w:p w14:paraId="4E0F5DA8" w14:textId="77777777" w:rsidR="00EE0989" w:rsidRPr="00EE0989" w:rsidRDefault="00EE0989" w:rsidP="00EE0989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</w:p>
    <w:p w14:paraId="3E88CFDF" w14:textId="77777777" w:rsidR="00EE0989" w:rsidRPr="00EE0989" w:rsidRDefault="00EE0989" w:rsidP="00EE0989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</w:p>
    <w:p w14:paraId="29417EAE" w14:textId="77777777" w:rsidR="00EE0989" w:rsidRPr="006B7EFC" w:rsidRDefault="00EE0989" w:rsidP="009D5FE5">
      <w:pPr>
        <w:autoSpaceDE w:val="0"/>
        <w:autoSpaceDN w:val="0"/>
        <w:adjustRightInd w:val="0"/>
        <w:rPr>
          <w:rFonts w:cs="Courier New"/>
          <w:sz w:val="24"/>
          <w:szCs w:val="24"/>
        </w:rPr>
      </w:pPr>
    </w:p>
    <w:p w14:paraId="7C1BD77D" w14:textId="77777777" w:rsidR="009D5FE5" w:rsidRPr="006B7EFC" w:rsidRDefault="009D5FE5" w:rsidP="009D5FE5">
      <w:pPr>
        <w:rPr>
          <w:lang w:val="ro-RO" w:eastAsia="ro-RO"/>
        </w:rPr>
      </w:pPr>
    </w:p>
    <w:p w14:paraId="14EC62C7" w14:textId="1A77198B" w:rsidR="00B5532E" w:rsidRPr="006B7EFC" w:rsidRDefault="009D5FE5" w:rsidP="00B5532E">
      <w:pPr>
        <w:rPr>
          <w:noProof/>
        </w:rPr>
      </w:pPr>
      <w:r w:rsidRPr="006B7EFC">
        <w:rPr>
          <w:noProof/>
        </w:rPr>
        <w:drawing>
          <wp:inline distT="0" distB="0" distL="0" distR="0" wp14:anchorId="310377D1" wp14:editId="2AA86D55">
            <wp:extent cx="2862470" cy="2433099"/>
            <wp:effectExtent l="0" t="0" r="0" b="5715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4952" cy="243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B9DCB" w14:textId="4C816CB5" w:rsidR="009D5FE5" w:rsidRPr="006B7EFC" w:rsidRDefault="009D5FE5" w:rsidP="009D5FE5">
      <w:pPr>
        <w:rPr>
          <w:noProof/>
        </w:rPr>
      </w:pPr>
    </w:p>
    <w:p w14:paraId="1C342E2D" w14:textId="517FF28B" w:rsidR="009D5FE5" w:rsidRPr="006B7EFC" w:rsidRDefault="009D5FE5" w:rsidP="009D5FE5">
      <w:pPr>
        <w:pStyle w:val="Heading1"/>
      </w:pPr>
      <w:r w:rsidRPr="006B7EFC">
        <w:t>Exercitiul 8</w:t>
      </w:r>
    </w:p>
    <w:p w14:paraId="1B06FCFF" w14:textId="77777777" w:rsidR="009D5FE5" w:rsidRPr="006B7EFC" w:rsidRDefault="009D5FE5" w:rsidP="009D5FE5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>[x y]=meshgrid(linspace(-2,2,30))</w:t>
      </w:r>
    </w:p>
    <w:p w14:paraId="7624823F" w14:textId="77777777" w:rsidR="009D5FE5" w:rsidRPr="006B7EFC" w:rsidRDefault="009D5FE5" w:rsidP="009D5FE5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>z=-x*y*exp(-2*(x^2+y^2))</w:t>
      </w:r>
    </w:p>
    <w:p w14:paraId="71A5B341" w14:textId="77777777" w:rsidR="009D5FE5" w:rsidRPr="006B7EFC" w:rsidRDefault="009D5FE5" w:rsidP="009D5FE5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 xml:space="preserve"> </w:t>
      </w:r>
    </w:p>
    <w:p w14:paraId="7CDAB4ED" w14:textId="77777777" w:rsidR="009D5FE5" w:rsidRPr="006B7EFC" w:rsidRDefault="009D5FE5" w:rsidP="009D5FE5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>surf(x,y,z)</w:t>
      </w:r>
    </w:p>
    <w:p w14:paraId="6D5BF316" w14:textId="77777777" w:rsidR="009D5FE5" w:rsidRPr="006B7EFC" w:rsidRDefault="009D5FE5" w:rsidP="009D5FE5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 xml:space="preserve"> </w:t>
      </w:r>
    </w:p>
    <w:p w14:paraId="7B899118" w14:textId="77777777" w:rsidR="009D5FE5" w:rsidRPr="006B7EFC" w:rsidRDefault="009D5FE5" w:rsidP="009D5FE5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>figure</w:t>
      </w:r>
    </w:p>
    <w:p w14:paraId="67903A88" w14:textId="77777777" w:rsidR="009D5FE5" w:rsidRPr="006B7EFC" w:rsidRDefault="009D5FE5" w:rsidP="009D5FE5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>k_max = find(z==max(max(z)));</w:t>
      </w:r>
    </w:p>
    <w:p w14:paraId="23225424" w14:textId="77777777" w:rsidR="009D5FE5" w:rsidRPr="006B7EFC" w:rsidRDefault="009D5FE5" w:rsidP="009D5FE5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>plot3(x(k_max),y(k_max),z(k_max),</w:t>
      </w:r>
      <w:r w:rsidRPr="006B7EFC">
        <w:rPr>
          <w:rFonts w:cs="Courier New"/>
          <w:color w:val="AA04F9"/>
          <w:sz w:val="26"/>
          <w:szCs w:val="26"/>
        </w:rPr>
        <w:t>'*r'</w:t>
      </w:r>
      <w:r w:rsidRPr="006B7EFC">
        <w:rPr>
          <w:rFonts w:cs="Courier New"/>
          <w:color w:val="000000"/>
          <w:sz w:val="26"/>
          <w:szCs w:val="26"/>
        </w:rPr>
        <w:t>);</w:t>
      </w:r>
    </w:p>
    <w:p w14:paraId="7702AFA8" w14:textId="77777777" w:rsidR="009D5FE5" w:rsidRPr="006B7EFC" w:rsidRDefault="009D5FE5" w:rsidP="009D5FE5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>text(x(k_max),y(k_max),z(k_max),</w:t>
      </w:r>
      <w:r w:rsidRPr="006B7EFC">
        <w:rPr>
          <w:rFonts w:cs="Courier New"/>
          <w:color w:val="AA04F9"/>
          <w:sz w:val="26"/>
          <w:szCs w:val="26"/>
        </w:rPr>
        <w:t>' Maxim'</w:t>
      </w:r>
      <w:r w:rsidRPr="006B7EFC">
        <w:rPr>
          <w:rFonts w:cs="Courier New"/>
          <w:color w:val="000000"/>
          <w:sz w:val="26"/>
          <w:szCs w:val="26"/>
        </w:rPr>
        <w:t>);</w:t>
      </w:r>
    </w:p>
    <w:p w14:paraId="3D19C448" w14:textId="77777777" w:rsidR="009D5FE5" w:rsidRPr="006B7EFC" w:rsidRDefault="009D5FE5" w:rsidP="009D5FE5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 xml:space="preserve"> </w:t>
      </w:r>
    </w:p>
    <w:p w14:paraId="208BC890" w14:textId="77777777" w:rsidR="009D5FE5" w:rsidRPr="006B7EFC" w:rsidRDefault="009D5FE5" w:rsidP="009D5FE5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>figure</w:t>
      </w:r>
    </w:p>
    <w:p w14:paraId="2D99FDF3" w14:textId="77777777" w:rsidR="009D5FE5" w:rsidRPr="006B7EFC" w:rsidRDefault="009D5FE5" w:rsidP="009D5FE5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>k_min = find(z==min(min(z)));</w:t>
      </w:r>
    </w:p>
    <w:p w14:paraId="07B0319E" w14:textId="77777777" w:rsidR="009D5FE5" w:rsidRPr="006B7EFC" w:rsidRDefault="009D5FE5" w:rsidP="009D5FE5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>plot3(x(k_min),y(k_min),z(k_min),</w:t>
      </w:r>
      <w:r w:rsidRPr="006B7EFC">
        <w:rPr>
          <w:rFonts w:cs="Courier New"/>
          <w:color w:val="AA04F9"/>
          <w:sz w:val="26"/>
          <w:szCs w:val="26"/>
        </w:rPr>
        <w:t>'*r'</w:t>
      </w:r>
      <w:r w:rsidRPr="006B7EFC">
        <w:rPr>
          <w:rFonts w:cs="Courier New"/>
          <w:color w:val="000000"/>
          <w:sz w:val="26"/>
          <w:szCs w:val="26"/>
        </w:rPr>
        <w:t>);</w:t>
      </w:r>
    </w:p>
    <w:p w14:paraId="34889FE7" w14:textId="59C2B054" w:rsidR="009D5FE5" w:rsidRPr="006B7EFC" w:rsidRDefault="009D5FE5" w:rsidP="009D5FE5">
      <w:pPr>
        <w:rPr>
          <w:rFonts w:cs="Courier New"/>
          <w:color w:val="000000"/>
          <w:sz w:val="26"/>
          <w:szCs w:val="26"/>
        </w:rPr>
      </w:pPr>
      <w:r w:rsidRPr="006B7EFC">
        <w:rPr>
          <w:rFonts w:cs="Courier New"/>
          <w:color w:val="000000"/>
          <w:sz w:val="26"/>
          <w:szCs w:val="26"/>
        </w:rPr>
        <w:t>text(x(k_min),y(k_min),z(k_min),</w:t>
      </w:r>
      <w:r w:rsidRPr="006B7EFC">
        <w:rPr>
          <w:rFonts w:cs="Courier New"/>
          <w:color w:val="AA04F9"/>
          <w:sz w:val="26"/>
          <w:szCs w:val="26"/>
        </w:rPr>
        <w:t>' Minim'</w:t>
      </w:r>
      <w:r w:rsidRPr="006B7EFC">
        <w:rPr>
          <w:rFonts w:cs="Courier New"/>
          <w:color w:val="000000"/>
          <w:sz w:val="26"/>
          <w:szCs w:val="26"/>
        </w:rPr>
        <w:t>);</w:t>
      </w:r>
    </w:p>
    <w:p w14:paraId="1CF3703E" w14:textId="7A21C780" w:rsidR="009D5FE5" w:rsidRPr="006B7EFC" w:rsidRDefault="006B7EFC" w:rsidP="009D5FE5">
      <w:pPr>
        <w:rPr>
          <w:rFonts w:cs="Courier New"/>
          <w:color w:val="000000"/>
          <w:sz w:val="26"/>
          <w:szCs w:val="26"/>
        </w:rPr>
      </w:pPr>
      <w:r w:rsidRPr="006B7EFC">
        <w:rPr>
          <w:noProof/>
        </w:rPr>
        <w:drawing>
          <wp:anchor distT="0" distB="0" distL="114300" distR="114300" simplePos="0" relativeHeight="251659264" behindDoc="0" locked="0" layoutInCell="1" allowOverlap="1" wp14:anchorId="5E03E660" wp14:editId="7ACD2FCB">
            <wp:simplePos x="0" y="0"/>
            <wp:positionH relativeFrom="column">
              <wp:posOffset>2874010</wp:posOffset>
            </wp:positionH>
            <wp:positionV relativeFrom="paragraph">
              <wp:posOffset>187960</wp:posOffset>
            </wp:positionV>
            <wp:extent cx="3060700" cy="2488565"/>
            <wp:effectExtent l="0" t="0" r="6350" b="6985"/>
            <wp:wrapThrough wrapText="bothSides">
              <wp:wrapPolygon edited="0">
                <wp:start x="0" y="0"/>
                <wp:lineTo x="0" y="21495"/>
                <wp:lineTo x="21510" y="21495"/>
                <wp:lineTo x="21510" y="0"/>
                <wp:lineTo x="0" y="0"/>
              </wp:wrapPolygon>
            </wp:wrapThrough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CFE098" w14:textId="5DCE55C9" w:rsidR="006B7EFC" w:rsidRPr="006B7EFC" w:rsidRDefault="009D5FE5" w:rsidP="009D5FE5">
      <w:r w:rsidRPr="006B7EFC">
        <w:rPr>
          <w:noProof/>
        </w:rPr>
        <w:drawing>
          <wp:anchor distT="0" distB="0" distL="114300" distR="114300" simplePos="0" relativeHeight="251658240" behindDoc="0" locked="0" layoutInCell="1" allowOverlap="1" wp14:anchorId="278C4F5C" wp14:editId="60A8AF1D">
            <wp:simplePos x="683812" y="1622066"/>
            <wp:positionH relativeFrom="column">
              <wp:align>left</wp:align>
            </wp:positionH>
            <wp:positionV relativeFrom="paragraph">
              <wp:align>top</wp:align>
            </wp:positionV>
            <wp:extent cx="2727298" cy="2488758"/>
            <wp:effectExtent l="0" t="0" r="0" b="6985"/>
            <wp:wrapSquare wrapText="bothSides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298" cy="2488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18FE29" w14:textId="7BC6BA8D" w:rsidR="006B7EFC" w:rsidRPr="006B7EFC" w:rsidRDefault="006B7EFC" w:rsidP="006B7EFC"/>
    <w:p w14:paraId="56EF1FC0" w14:textId="43E61DDE" w:rsidR="006B7EFC" w:rsidRPr="006B7EFC" w:rsidRDefault="006B7EFC" w:rsidP="006B7EFC"/>
    <w:p w14:paraId="13958B7F" w14:textId="30217BA6" w:rsidR="006B7EFC" w:rsidRPr="006B7EFC" w:rsidRDefault="006B7EFC" w:rsidP="006B7EFC"/>
    <w:p w14:paraId="2934222C" w14:textId="434D3857" w:rsidR="006B7EFC" w:rsidRPr="006B7EFC" w:rsidRDefault="006B7EFC" w:rsidP="006B7EFC"/>
    <w:p w14:paraId="0875B60E" w14:textId="7174ED9E" w:rsidR="006B7EFC" w:rsidRPr="006B7EFC" w:rsidRDefault="006B7EFC" w:rsidP="006B7EFC"/>
    <w:p w14:paraId="7521C42D" w14:textId="6F77F027" w:rsidR="006B7EFC" w:rsidRPr="006B7EFC" w:rsidRDefault="006B7EFC" w:rsidP="006B7EFC"/>
    <w:p w14:paraId="7D4F0448" w14:textId="77777777" w:rsidR="006B7EFC" w:rsidRPr="006B7EFC" w:rsidRDefault="006B7EFC" w:rsidP="006B7EFC"/>
    <w:p w14:paraId="2EB94CC1" w14:textId="77777777" w:rsidR="006B7EFC" w:rsidRPr="006B7EFC" w:rsidRDefault="006B7EFC" w:rsidP="006B7EFC"/>
    <w:p w14:paraId="5CB34521" w14:textId="77777777" w:rsidR="006B7EFC" w:rsidRPr="006B7EFC" w:rsidRDefault="006B7EFC" w:rsidP="009D5FE5"/>
    <w:p w14:paraId="3731AC3E" w14:textId="77777777" w:rsidR="006B7EFC" w:rsidRPr="006B7EFC" w:rsidRDefault="006B7EFC" w:rsidP="009D5FE5"/>
    <w:p w14:paraId="62139421" w14:textId="77777777" w:rsidR="006B7EFC" w:rsidRPr="006B7EFC" w:rsidRDefault="006B7EFC" w:rsidP="009D5FE5"/>
    <w:p w14:paraId="779C1BD9" w14:textId="50FBD124" w:rsidR="006B7EFC" w:rsidRPr="006B7EFC" w:rsidRDefault="006B7EFC" w:rsidP="009D5FE5"/>
    <w:p w14:paraId="07ED3071" w14:textId="27F10414" w:rsidR="006B7EFC" w:rsidRPr="006B7EFC" w:rsidRDefault="006B7EFC" w:rsidP="009D5FE5"/>
    <w:p w14:paraId="3C431425" w14:textId="10128061" w:rsidR="009D5FE5" w:rsidRPr="006B7EFC" w:rsidRDefault="006B7EFC" w:rsidP="009D5FE5">
      <w:r w:rsidRPr="006B7EFC">
        <w:rPr>
          <w:noProof/>
        </w:rPr>
        <w:drawing>
          <wp:anchor distT="0" distB="0" distL="114300" distR="114300" simplePos="0" relativeHeight="251660288" behindDoc="0" locked="0" layoutInCell="1" allowOverlap="1" wp14:anchorId="1F567831" wp14:editId="5EE4738D">
            <wp:simplePos x="0" y="0"/>
            <wp:positionH relativeFrom="column">
              <wp:posOffset>-20654</wp:posOffset>
            </wp:positionH>
            <wp:positionV relativeFrom="paragraph">
              <wp:posOffset>221753</wp:posOffset>
            </wp:positionV>
            <wp:extent cx="2751151" cy="1789044"/>
            <wp:effectExtent l="0" t="0" r="0" b="1905"/>
            <wp:wrapThrough wrapText="bothSides">
              <wp:wrapPolygon edited="0">
                <wp:start x="0" y="0"/>
                <wp:lineTo x="0" y="21393"/>
                <wp:lineTo x="21391" y="21393"/>
                <wp:lineTo x="21391" y="0"/>
                <wp:lineTo x="0" y="0"/>
              </wp:wrapPolygon>
            </wp:wrapThrough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151" cy="1789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B7EFC">
        <w:br w:type="textWrapping" w:clear="all"/>
      </w:r>
    </w:p>
    <w:p w14:paraId="1F36A245" w14:textId="2E305AA7" w:rsidR="009D5FE5" w:rsidRPr="006B7EFC" w:rsidRDefault="009D5FE5" w:rsidP="009D5FE5"/>
    <w:p w14:paraId="0A88A50E" w14:textId="3730C608" w:rsidR="009D5FE5" w:rsidRPr="006B7EFC" w:rsidRDefault="009D5FE5" w:rsidP="009D5FE5"/>
    <w:p w14:paraId="6529E05E" w14:textId="18EA58A0" w:rsidR="009D5FE5" w:rsidRPr="006B7EFC" w:rsidRDefault="009D5FE5" w:rsidP="009D5FE5">
      <w:pPr>
        <w:pStyle w:val="Heading1"/>
      </w:pPr>
      <w:r w:rsidRPr="006B7EFC">
        <w:t>Exercitiul 9</w:t>
      </w:r>
    </w:p>
    <w:p w14:paraId="4C18C4FB" w14:textId="77777777" w:rsidR="006B7EFC" w:rsidRPr="006B7EFC" w:rsidRDefault="006B7EFC" w:rsidP="006B7EFC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>[x y]=meshgrid(linspace(-pi,pi,20))</w:t>
      </w:r>
    </w:p>
    <w:p w14:paraId="6D49B429" w14:textId="77777777" w:rsidR="006B7EFC" w:rsidRPr="006B7EFC" w:rsidRDefault="006B7EFC" w:rsidP="006B7EFC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>z=sin(x)*sin(y)</w:t>
      </w:r>
    </w:p>
    <w:p w14:paraId="3F918713" w14:textId="77777777" w:rsidR="006B7EFC" w:rsidRPr="006B7EFC" w:rsidRDefault="006B7EFC" w:rsidP="006B7EFC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 xml:space="preserve"> </w:t>
      </w:r>
    </w:p>
    <w:p w14:paraId="4CF7B93F" w14:textId="77777777" w:rsidR="006B7EFC" w:rsidRPr="006B7EFC" w:rsidRDefault="006B7EFC" w:rsidP="006B7EFC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>subplot(2,1,1)</w:t>
      </w:r>
    </w:p>
    <w:p w14:paraId="568A7B74" w14:textId="77777777" w:rsidR="006B7EFC" w:rsidRPr="006B7EFC" w:rsidRDefault="006B7EFC" w:rsidP="006B7EFC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>ezmeshc(</w:t>
      </w:r>
      <w:r w:rsidRPr="006B7EFC">
        <w:rPr>
          <w:rFonts w:cs="Courier New"/>
          <w:color w:val="AA04F9"/>
          <w:sz w:val="26"/>
          <w:szCs w:val="26"/>
        </w:rPr>
        <w:t>'z'</w:t>
      </w:r>
      <w:r w:rsidRPr="006B7EFC">
        <w:rPr>
          <w:rFonts w:cs="Courier New"/>
          <w:color w:val="000000"/>
          <w:sz w:val="26"/>
          <w:szCs w:val="26"/>
        </w:rPr>
        <w:t>)</w:t>
      </w:r>
    </w:p>
    <w:p w14:paraId="19AEFB9E" w14:textId="77777777" w:rsidR="006B7EFC" w:rsidRPr="006B7EFC" w:rsidRDefault="006B7EFC" w:rsidP="006B7EFC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 xml:space="preserve"> </w:t>
      </w:r>
    </w:p>
    <w:p w14:paraId="68F79425" w14:textId="77777777" w:rsidR="006B7EFC" w:rsidRPr="006B7EFC" w:rsidRDefault="006B7EFC" w:rsidP="006B7EFC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>subplot(2,1,2)</w:t>
      </w:r>
    </w:p>
    <w:p w14:paraId="7CFB2EAC" w14:textId="0CF8FAD1" w:rsidR="006B7EFC" w:rsidRDefault="006B7EFC" w:rsidP="006B7EFC">
      <w:pPr>
        <w:autoSpaceDE w:val="0"/>
        <w:autoSpaceDN w:val="0"/>
        <w:adjustRightInd w:val="0"/>
        <w:rPr>
          <w:rFonts w:cs="Courier New"/>
          <w:color w:val="000000"/>
          <w:sz w:val="26"/>
          <w:szCs w:val="26"/>
        </w:rPr>
      </w:pPr>
      <w:r w:rsidRPr="006B7EFC">
        <w:rPr>
          <w:rFonts w:cs="Courier New"/>
          <w:color w:val="000000"/>
          <w:sz w:val="26"/>
          <w:szCs w:val="26"/>
        </w:rPr>
        <w:t>contourf(x,y,z)</w:t>
      </w:r>
    </w:p>
    <w:p w14:paraId="46BADCDF" w14:textId="09B832A7" w:rsidR="0070151C" w:rsidRDefault="0070151C" w:rsidP="006B7EFC">
      <w:pPr>
        <w:autoSpaceDE w:val="0"/>
        <w:autoSpaceDN w:val="0"/>
        <w:adjustRightInd w:val="0"/>
        <w:rPr>
          <w:rFonts w:cs="Courier New"/>
          <w:color w:val="000000"/>
          <w:sz w:val="26"/>
          <w:szCs w:val="26"/>
        </w:rPr>
      </w:pPr>
    </w:p>
    <w:p w14:paraId="7A7BE9C3" w14:textId="42B2F77A" w:rsidR="0070151C" w:rsidRDefault="0070151C" w:rsidP="006B7EFC">
      <w:pPr>
        <w:autoSpaceDE w:val="0"/>
        <w:autoSpaceDN w:val="0"/>
        <w:adjustRightInd w:val="0"/>
        <w:rPr>
          <w:rFonts w:cs="Courier New"/>
          <w:color w:val="000000"/>
          <w:sz w:val="26"/>
          <w:szCs w:val="26"/>
        </w:rPr>
      </w:pPr>
      <w:r>
        <w:rPr>
          <w:rFonts w:cs="Courier New"/>
          <w:color w:val="000000"/>
          <w:sz w:val="26"/>
          <w:szCs w:val="26"/>
        </w:rPr>
        <w:t>//</w:t>
      </w:r>
    </w:p>
    <w:p w14:paraId="66CCD657" w14:textId="5B47AB55" w:rsidR="0070151C" w:rsidRDefault="0070151C" w:rsidP="006B7EFC">
      <w:pPr>
        <w:autoSpaceDE w:val="0"/>
        <w:autoSpaceDN w:val="0"/>
        <w:adjustRightInd w:val="0"/>
        <w:rPr>
          <w:rFonts w:cs="Courier New"/>
          <w:color w:val="000000"/>
          <w:sz w:val="26"/>
          <w:szCs w:val="26"/>
        </w:rPr>
      </w:pPr>
    </w:p>
    <w:p w14:paraId="1968A2D6" w14:textId="77777777" w:rsidR="0070151C" w:rsidRPr="0070151C" w:rsidRDefault="0070151C" w:rsidP="0070151C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70151C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[x,y] = meshgrid(linspace(-pi,pi,30));</w:t>
      </w:r>
    </w:p>
    <w:p w14:paraId="5E3BB013" w14:textId="77777777" w:rsidR="0070151C" w:rsidRPr="0070151C" w:rsidRDefault="0070151C" w:rsidP="0070151C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70151C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z = sin(x) .* sin(y);</w:t>
      </w:r>
    </w:p>
    <w:p w14:paraId="32DEBBEB" w14:textId="77777777" w:rsidR="0070151C" w:rsidRPr="0070151C" w:rsidRDefault="0070151C" w:rsidP="0070151C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</w:p>
    <w:p w14:paraId="25DBF93E" w14:textId="77777777" w:rsidR="0070151C" w:rsidRPr="0070151C" w:rsidRDefault="0070151C" w:rsidP="0070151C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70151C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subplot(2,1,1); ezsurfc(</w:t>
      </w:r>
      <w:r w:rsidRPr="0070151C">
        <w:rPr>
          <w:rFonts w:ascii="Consolas" w:eastAsia="Times New Roman" w:hAnsi="Consolas" w:cs="Times New Roman"/>
          <w:color w:val="AA04F9"/>
          <w:sz w:val="24"/>
          <w:szCs w:val="24"/>
          <w:lang w:val="ro-RO" w:eastAsia="ro-RO"/>
        </w:rPr>
        <w:t>'z'</w:t>
      </w:r>
      <w:r w:rsidRPr="0070151C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);</w:t>
      </w:r>
    </w:p>
    <w:p w14:paraId="02F59552" w14:textId="77777777" w:rsidR="0070151C" w:rsidRPr="0070151C" w:rsidRDefault="0070151C" w:rsidP="0070151C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70151C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subplot(2,1,2); ezsurf(</w:t>
      </w:r>
      <w:r w:rsidRPr="0070151C">
        <w:rPr>
          <w:rFonts w:ascii="Consolas" w:eastAsia="Times New Roman" w:hAnsi="Consolas" w:cs="Times New Roman"/>
          <w:color w:val="AA04F9"/>
          <w:sz w:val="24"/>
          <w:szCs w:val="24"/>
          <w:lang w:val="ro-RO" w:eastAsia="ro-RO"/>
        </w:rPr>
        <w:t>'z'</w:t>
      </w:r>
      <w:r w:rsidRPr="0070151C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);</w:t>
      </w:r>
    </w:p>
    <w:p w14:paraId="226E1D71" w14:textId="77777777" w:rsidR="0070151C" w:rsidRPr="0070151C" w:rsidRDefault="0070151C" w:rsidP="0070151C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70151C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view(3)</w:t>
      </w:r>
    </w:p>
    <w:p w14:paraId="6784D303" w14:textId="77777777" w:rsidR="0070151C" w:rsidRPr="006B7EFC" w:rsidRDefault="0070151C" w:rsidP="006B7EFC">
      <w:pPr>
        <w:autoSpaceDE w:val="0"/>
        <w:autoSpaceDN w:val="0"/>
        <w:adjustRightInd w:val="0"/>
        <w:rPr>
          <w:rFonts w:cs="Courier New"/>
          <w:sz w:val="24"/>
          <w:szCs w:val="24"/>
        </w:rPr>
      </w:pPr>
    </w:p>
    <w:p w14:paraId="1FE9B832" w14:textId="507B3CD7" w:rsidR="009D5FE5" w:rsidRPr="006B7EFC" w:rsidRDefault="006B7EFC" w:rsidP="009D5FE5">
      <w:pPr>
        <w:rPr>
          <w:noProof/>
        </w:rPr>
      </w:pPr>
      <w:r w:rsidRPr="006B7EFC">
        <w:rPr>
          <w:noProof/>
        </w:rPr>
        <w:drawing>
          <wp:inline distT="0" distB="0" distL="0" distR="0" wp14:anchorId="55269C9B" wp14:editId="235D61BC">
            <wp:extent cx="3442915" cy="2305878"/>
            <wp:effectExtent l="0" t="0" r="5715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6404" cy="230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9F241" w14:textId="1E2F5B8A" w:rsidR="006B7EFC" w:rsidRPr="006B7EFC" w:rsidRDefault="006B7EFC" w:rsidP="006B7EFC"/>
    <w:p w14:paraId="19D79241" w14:textId="7E128846" w:rsidR="006B7EFC" w:rsidRPr="006B7EFC" w:rsidRDefault="006B7EFC" w:rsidP="006B7EFC">
      <w:pPr>
        <w:rPr>
          <w:noProof/>
        </w:rPr>
      </w:pPr>
    </w:p>
    <w:p w14:paraId="2802DC45" w14:textId="5D927F83" w:rsidR="006B7EFC" w:rsidRPr="006B7EFC" w:rsidRDefault="006B7EFC" w:rsidP="006B7EFC">
      <w:pPr>
        <w:pStyle w:val="Heading1"/>
      </w:pPr>
      <w:r w:rsidRPr="006B7EFC">
        <w:t>Exercitiul 10</w:t>
      </w:r>
    </w:p>
    <w:p w14:paraId="7AD5225E" w14:textId="77777777" w:rsidR="007F6CA8" w:rsidRPr="007F6CA8" w:rsidRDefault="007F6CA8" w:rsidP="007F6CA8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7F6CA8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R=[10 3];</w:t>
      </w:r>
    </w:p>
    <w:p w14:paraId="5D947452" w14:textId="77777777" w:rsidR="007F6CA8" w:rsidRPr="007F6CA8" w:rsidRDefault="007F6CA8" w:rsidP="007F6CA8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7F6CA8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N=20;</w:t>
      </w:r>
    </w:p>
    <w:p w14:paraId="233F5784" w14:textId="77777777" w:rsidR="007F6CA8" w:rsidRPr="007F6CA8" w:rsidRDefault="007F6CA8" w:rsidP="007F6CA8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7F6CA8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z = 14;</w:t>
      </w:r>
    </w:p>
    <w:p w14:paraId="500D21BE" w14:textId="77777777" w:rsidR="007F6CA8" w:rsidRPr="007F6CA8" w:rsidRDefault="007F6CA8" w:rsidP="007F6CA8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7F6CA8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[x,y,z]=cylinder(R,N);</w:t>
      </w:r>
    </w:p>
    <w:p w14:paraId="22D4581B" w14:textId="77777777" w:rsidR="007F6CA8" w:rsidRPr="007F6CA8" w:rsidRDefault="007F6CA8" w:rsidP="007F6CA8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</w:p>
    <w:p w14:paraId="4744D4BB" w14:textId="77777777" w:rsidR="007F6CA8" w:rsidRPr="007F6CA8" w:rsidRDefault="007F6CA8" w:rsidP="007F6CA8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7F6CA8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surf(x,y,z,</w:t>
      </w:r>
      <w:r w:rsidRPr="007F6CA8">
        <w:rPr>
          <w:rFonts w:ascii="Consolas" w:eastAsia="Times New Roman" w:hAnsi="Consolas" w:cs="Times New Roman"/>
          <w:color w:val="AA04F9"/>
          <w:sz w:val="24"/>
          <w:szCs w:val="24"/>
          <w:lang w:val="ro-RO" w:eastAsia="ro-RO"/>
        </w:rPr>
        <w:t>'FaceColor'</w:t>
      </w:r>
      <w:r w:rsidRPr="007F6CA8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,</w:t>
      </w:r>
      <w:r w:rsidRPr="007F6CA8">
        <w:rPr>
          <w:rFonts w:ascii="Consolas" w:eastAsia="Times New Roman" w:hAnsi="Consolas" w:cs="Times New Roman"/>
          <w:color w:val="AA04F9"/>
          <w:sz w:val="24"/>
          <w:szCs w:val="24"/>
          <w:lang w:val="ro-RO" w:eastAsia="ro-RO"/>
        </w:rPr>
        <w:t>'white'</w:t>
      </w:r>
      <w:r w:rsidRPr="007F6CA8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);</w:t>
      </w:r>
    </w:p>
    <w:p w14:paraId="58329AD5" w14:textId="286AB9D8" w:rsidR="006B7EFC" w:rsidRPr="006B7EFC" w:rsidRDefault="006B7EFC" w:rsidP="006B7EFC"/>
    <w:p w14:paraId="21684C7E" w14:textId="77722265" w:rsidR="006B7EFC" w:rsidRPr="006B7EFC" w:rsidRDefault="006B7EFC" w:rsidP="006B7EFC">
      <w:pPr>
        <w:pStyle w:val="Heading1"/>
      </w:pPr>
      <w:r w:rsidRPr="006B7EFC">
        <w:t>Exercitiul 11</w:t>
      </w:r>
    </w:p>
    <w:p w14:paraId="79571B4C" w14:textId="77777777" w:rsidR="007F6CA8" w:rsidRPr="007F6CA8" w:rsidRDefault="007F6CA8" w:rsidP="007F6CA8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7F6CA8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R=[10 3];</w:t>
      </w:r>
    </w:p>
    <w:p w14:paraId="1DBF3DD4" w14:textId="77777777" w:rsidR="007F6CA8" w:rsidRPr="007F6CA8" w:rsidRDefault="007F6CA8" w:rsidP="007F6CA8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7F6CA8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N=4;</w:t>
      </w:r>
    </w:p>
    <w:p w14:paraId="4CB3B45F" w14:textId="77777777" w:rsidR="007F6CA8" w:rsidRPr="007F6CA8" w:rsidRDefault="007F6CA8" w:rsidP="007F6CA8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7F6CA8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z = 3;</w:t>
      </w:r>
    </w:p>
    <w:p w14:paraId="251B8FDB" w14:textId="77777777" w:rsidR="007F6CA8" w:rsidRPr="007F6CA8" w:rsidRDefault="007F6CA8" w:rsidP="007F6CA8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7F6CA8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[x,y,z]=cylinder(R,N);</w:t>
      </w:r>
    </w:p>
    <w:p w14:paraId="2D6A9B41" w14:textId="77777777" w:rsidR="007F6CA8" w:rsidRPr="007F6CA8" w:rsidRDefault="007F6CA8" w:rsidP="007F6CA8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</w:p>
    <w:p w14:paraId="6DD2C628" w14:textId="77777777" w:rsidR="007F6CA8" w:rsidRPr="007F6CA8" w:rsidRDefault="007F6CA8" w:rsidP="007F6CA8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7F6CA8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surf(x,y,z,</w:t>
      </w:r>
      <w:r w:rsidRPr="007F6CA8">
        <w:rPr>
          <w:rFonts w:ascii="Consolas" w:eastAsia="Times New Roman" w:hAnsi="Consolas" w:cs="Times New Roman"/>
          <w:color w:val="AA04F9"/>
          <w:sz w:val="24"/>
          <w:szCs w:val="24"/>
          <w:lang w:val="ro-RO" w:eastAsia="ro-RO"/>
        </w:rPr>
        <w:t>'FaceColor'</w:t>
      </w:r>
      <w:r w:rsidRPr="007F6CA8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,</w:t>
      </w:r>
      <w:r w:rsidRPr="007F6CA8">
        <w:rPr>
          <w:rFonts w:ascii="Consolas" w:eastAsia="Times New Roman" w:hAnsi="Consolas" w:cs="Times New Roman"/>
          <w:color w:val="AA04F9"/>
          <w:sz w:val="24"/>
          <w:szCs w:val="24"/>
          <w:lang w:val="ro-RO" w:eastAsia="ro-RO"/>
        </w:rPr>
        <w:t>'green'</w:t>
      </w:r>
      <w:r w:rsidRPr="007F6CA8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);</w:t>
      </w:r>
    </w:p>
    <w:p w14:paraId="709E7DDD" w14:textId="0B4F8D30" w:rsidR="006B7EFC" w:rsidRPr="006B7EFC" w:rsidRDefault="006B7EFC" w:rsidP="006B7EFC"/>
    <w:p w14:paraId="05E80E55" w14:textId="481DEAC1" w:rsidR="006B7EFC" w:rsidRPr="006B7EFC" w:rsidRDefault="006B7EFC" w:rsidP="006B7EFC">
      <w:pPr>
        <w:pStyle w:val="Heading1"/>
      </w:pPr>
      <w:r w:rsidRPr="006B7EFC">
        <w:t>Exercitiul 12</w:t>
      </w:r>
    </w:p>
    <w:p w14:paraId="42974AF6" w14:textId="77777777" w:rsidR="007F6CA8" w:rsidRPr="007F6CA8" w:rsidRDefault="007F6CA8" w:rsidP="007F6CA8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7F6CA8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R = [7 6 5 4 3 2 1];</w:t>
      </w:r>
    </w:p>
    <w:p w14:paraId="412388DF" w14:textId="77777777" w:rsidR="007F6CA8" w:rsidRPr="007F6CA8" w:rsidRDefault="007F6CA8" w:rsidP="007F6CA8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7F6CA8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N = 4;</w:t>
      </w:r>
    </w:p>
    <w:p w14:paraId="0B46B41F" w14:textId="77777777" w:rsidR="007F6CA8" w:rsidRPr="007F6CA8" w:rsidRDefault="007F6CA8" w:rsidP="007F6CA8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7F6CA8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z = 3;</w:t>
      </w:r>
    </w:p>
    <w:p w14:paraId="3278CC53" w14:textId="77777777" w:rsidR="007F6CA8" w:rsidRPr="007F6CA8" w:rsidRDefault="007F6CA8" w:rsidP="007F6CA8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7F6CA8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[x,y,z]=cylinder(R,N);</w:t>
      </w:r>
    </w:p>
    <w:p w14:paraId="5F43556E" w14:textId="77777777" w:rsidR="007F6CA8" w:rsidRPr="007F6CA8" w:rsidRDefault="007F6CA8" w:rsidP="007F6CA8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7F6CA8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colormap(</w:t>
      </w:r>
      <w:r w:rsidRPr="007F6CA8">
        <w:rPr>
          <w:rFonts w:ascii="Consolas" w:eastAsia="Times New Roman" w:hAnsi="Consolas" w:cs="Times New Roman"/>
          <w:color w:val="AA04F9"/>
          <w:sz w:val="24"/>
          <w:szCs w:val="24"/>
          <w:lang w:val="ro-RO" w:eastAsia="ro-RO"/>
        </w:rPr>
        <w:t>"spring"</w:t>
      </w:r>
      <w:r w:rsidRPr="007F6CA8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);</w:t>
      </w:r>
    </w:p>
    <w:p w14:paraId="35314F87" w14:textId="77777777" w:rsidR="007F6CA8" w:rsidRPr="007F6CA8" w:rsidRDefault="007F6CA8" w:rsidP="007F6CA8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7F6CA8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surf(x,y,z,</w:t>
      </w:r>
      <w:r w:rsidRPr="007F6CA8">
        <w:rPr>
          <w:rFonts w:ascii="Consolas" w:eastAsia="Times New Roman" w:hAnsi="Consolas" w:cs="Times New Roman"/>
          <w:color w:val="AA04F9"/>
          <w:sz w:val="24"/>
          <w:szCs w:val="24"/>
          <w:lang w:val="ro-RO" w:eastAsia="ro-RO"/>
        </w:rPr>
        <w:t>'FaceColor'</w:t>
      </w:r>
      <w:r w:rsidRPr="007F6CA8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,</w:t>
      </w:r>
      <w:r w:rsidRPr="007F6CA8">
        <w:rPr>
          <w:rFonts w:ascii="Consolas" w:eastAsia="Times New Roman" w:hAnsi="Consolas" w:cs="Times New Roman"/>
          <w:color w:val="AA04F9"/>
          <w:sz w:val="24"/>
          <w:szCs w:val="24"/>
          <w:lang w:val="ro-RO" w:eastAsia="ro-RO"/>
        </w:rPr>
        <w:t>'texturemap'</w:t>
      </w:r>
      <w:r w:rsidRPr="007F6CA8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);</w:t>
      </w:r>
    </w:p>
    <w:p w14:paraId="3EC3C661" w14:textId="779E5006" w:rsidR="006B7EFC" w:rsidRPr="006B7EFC" w:rsidRDefault="006B7EFC" w:rsidP="006B7EFC"/>
    <w:p w14:paraId="0F70FFC0" w14:textId="5619E879" w:rsidR="006B7EFC" w:rsidRPr="006B7EFC" w:rsidRDefault="006B7EFC" w:rsidP="006B7EFC">
      <w:pPr>
        <w:pStyle w:val="Heading1"/>
      </w:pPr>
      <w:r w:rsidRPr="006B7EFC">
        <w:lastRenderedPageBreak/>
        <w:t>Exercitiul 13</w:t>
      </w:r>
    </w:p>
    <w:p w14:paraId="44989D53" w14:textId="77777777" w:rsidR="00EC41A8" w:rsidRPr="00EC41A8" w:rsidRDefault="00EC41A8" w:rsidP="00EC41A8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EC41A8">
        <w:rPr>
          <w:rFonts w:ascii="Consolas" w:eastAsia="Times New Roman" w:hAnsi="Consolas" w:cs="Times New Roman"/>
          <w:color w:val="0E00FF"/>
          <w:sz w:val="24"/>
          <w:szCs w:val="24"/>
          <w:lang w:val="ro-RO" w:eastAsia="ro-RO"/>
        </w:rPr>
        <w:t xml:space="preserve">function </w:t>
      </w:r>
      <w:r w:rsidRPr="00EC41A8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[] = functia_13(raza_baza,raza_varf,nr_nivele,nr_laturi)</w:t>
      </w:r>
    </w:p>
    <w:p w14:paraId="2DD8517F" w14:textId="77777777" w:rsidR="00EC41A8" w:rsidRPr="00EC41A8" w:rsidRDefault="00EC41A8" w:rsidP="00EC41A8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EC41A8">
        <w:rPr>
          <w:rFonts w:ascii="Consolas" w:eastAsia="Times New Roman" w:hAnsi="Consolas" w:cs="Times New Roman"/>
          <w:color w:val="028009"/>
          <w:sz w:val="24"/>
          <w:szCs w:val="24"/>
          <w:lang w:val="ro-RO" w:eastAsia="ro-RO"/>
        </w:rPr>
        <w:t>%UNTITLED2 Summary of this function goes here</w:t>
      </w:r>
    </w:p>
    <w:p w14:paraId="5EBB2E88" w14:textId="77777777" w:rsidR="00EC41A8" w:rsidRPr="00EC41A8" w:rsidRDefault="00EC41A8" w:rsidP="00EC41A8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EC41A8">
        <w:rPr>
          <w:rFonts w:ascii="Consolas" w:eastAsia="Times New Roman" w:hAnsi="Consolas" w:cs="Times New Roman"/>
          <w:color w:val="028009"/>
          <w:sz w:val="24"/>
          <w:szCs w:val="24"/>
          <w:lang w:val="ro-RO" w:eastAsia="ro-RO"/>
        </w:rPr>
        <w:t>%   Detailed explanation goes here</w:t>
      </w:r>
    </w:p>
    <w:p w14:paraId="4DF4F67D" w14:textId="77777777" w:rsidR="00EC41A8" w:rsidRPr="00EC41A8" w:rsidRDefault="00EC41A8" w:rsidP="00EC41A8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</w:p>
    <w:p w14:paraId="49A10681" w14:textId="77777777" w:rsidR="00EC41A8" w:rsidRPr="00EC41A8" w:rsidRDefault="00EC41A8" w:rsidP="00EC41A8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EC41A8">
        <w:rPr>
          <w:rFonts w:ascii="Consolas" w:eastAsia="Times New Roman" w:hAnsi="Consolas" w:cs="Times New Roman"/>
          <w:color w:val="0E00FF"/>
          <w:sz w:val="24"/>
          <w:szCs w:val="24"/>
          <w:lang w:val="ro-RO" w:eastAsia="ro-RO"/>
        </w:rPr>
        <w:t xml:space="preserve">if </w:t>
      </w:r>
      <w:r w:rsidRPr="00EC41A8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raza_baza &lt; raza_varf</w:t>
      </w:r>
    </w:p>
    <w:p w14:paraId="41836EAF" w14:textId="77777777" w:rsidR="00EC41A8" w:rsidRPr="00EC41A8" w:rsidRDefault="00EC41A8" w:rsidP="00EC41A8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EC41A8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 xml:space="preserve">    aux = raza_baza;</w:t>
      </w:r>
    </w:p>
    <w:p w14:paraId="6A3A1806" w14:textId="77777777" w:rsidR="00EC41A8" w:rsidRPr="00EC41A8" w:rsidRDefault="00EC41A8" w:rsidP="00EC41A8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EC41A8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 xml:space="preserve">    raza_baza = raza_varf;</w:t>
      </w:r>
    </w:p>
    <w:p w14:paraId="51B87FF6" w14:textId="77777777" w:rsidR="00EC41A8" w:rsidRPr="00EC41A8" w:rsidRDefault="00EC41A8" w:rsidP="00EC41A8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EC41A8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 xml:space="preserve">    raza_varf = aux;</w:t>
      </w:r>
    </w:p>
    <w:p w14:paraId="2E11DBC8" w14:textId="77777777" w:rsidR="00EC41A8" w:rsidRPr="00EC41A8" w:rsidRDefault="00EC41A8" w:rsidP="00EC41A8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EC41A8">
        <w:rPr>
          <w:rFonts w:ascii="Consolas" w:eastAsia="Times New Roman" w:hAnsi="Consolas" w:cs="Times New Roman"/>
          <w:color w:val="0E00FF"/>
          <w:sz w:val="24"/>
          <w:szCs w:val="24"/>
          <w:lang w:val="ro-RO" w:eastAsia="ro-RO"/>
        </w:rPr>
        <w:t>end</w:t>
      </w:r>
    </w:p>
    <w:p w14:paraId="7E295235" w14:textId="77777777" w:rsidR="00EC41A8" w:rsidRPr="00EC41A8" w:rsidRDefault="00EC41A8" w:rsidP="00EC41A8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EC41A8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corrective = raza_baza / nr_nivele;</w:t>
      </w:r>
    </w:p>
    <w:p w14:paraId="1243B132" w14:textId="77777777" w:rsidR="00EC41A8" w:rsidRPr="00EC41A8" w:rsidRDefault="00EC41A8" w:rsidP="00EC41A8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EC41A8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R = [ raza_baza, linspace(raza_baza - 1, raza_varf + corrective, nr_nivele), raza_varf];</w:t>
      </w:r>
    </w:p>
    <w:p w14:paraId="49F17B0B" w14:textId="77777777" w:rsidR="00EC41A8" w:rsidRPr="00EC41A8" w:rsidRDefault="00EC41A8" w:rsidP="00EC41A8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EC41A8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N = nr_laturi;</w:t>
      </w:r>
    </w:p>
    <w:p w14:paraId="500A3175" w14:textId="77777777" w:rsidR="00EC41A8" w:rsidRPr="00EC41A8" w:rsidRDefault="00EC41A8" w:rsidP="00EC41A8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</w:p>
    <w:p w14:paraId="321834E4" w14:textId="77777777" w:rsidR="00EC41A8" w:rsidRPr="00EC41A8" w:rsidRDefault="00EC41A8" w:rsidP="00EC41A8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EC41A8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[x,y,z] = cylinder(R,N);</w:t>
      </w:r>
    </w:p>
    <w:p w14:paraId="65B1CB12" w14:textId="77777777" w:rsidR="00EC41A8" w:rsidRPr="00EC41A8" w:rsidRDefault="00EC41A8" w:rsidP="00EC41A8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EC41A8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surf(x,y,z);</w:t>
      </w:r>
    </w:p>
    <w:p w14:paraId="70C84CE0" w14:textId="77777777" w:rsidR="00EC41A8" w:rsidRPr="00EC41A8" w:rsidRDefault="00EC41A8" w:rsidP="00EC41A8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EC41A8">
        <w:rPr>
          <w:rFonts w:ascii="Consolas" w:eastAsia="Times New Roman" w:hAnsi="Consolas" w:cs="Times New Roman"/>
          <w:color w:val="0E00FF"/>
          <w:sz w:val="24"/>
          <w:szCs w:val="24"/>
          <w:lang w:val="ro-RO" w:eastAsia="ro-RO"/>
        </w:rPr>
        <w:t>end</w:t>
      </w:r>
    </w:p>
    <w:p w14:paraId="3AF8558E" w14:textId="2E5079B1" w:rsidR="006B7EFC" w:rsidRPr="006B7EFC" w:rsidRDefault="006B7EFC" w:rsidP="006B7EFC"/>
    <w:p w14:paraId="60594BC6" w14:textId="533D5F93" w:rsidR="006B7EFC" w:rsidRPr="006B7EFC" w:rsidRDefault="006B7EFC" w:rsidP="006B7EFC">
      <w:pPr>
        <w:pStyle w:val="Heading1"/>
      </w:pPr>
      <w:r w:rsidRPr="006B7EFC">
        <w:t>Exercitiul 14</w:t>
      </w:r>
    </w:p>
    <w:p w14:paraId="4D60D26A" w14:textId="77777777" w:rsidR="005D2701" w:rsidRPr="005D2701" w:rsidRDefault="005D2701" w:rsidP="005D2701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5D2701">
        <w:rPr>
          <w:rFonts w:ascii="Consolas" w:eastAsia="Times New Roman" w:hAnsi="Consolas" w:cs="Times New Roman"/>
          <w:color w:val="028009"/>
          <w:sz w:val="24"/>
          <w:szCs w:val="24"/>
          <w:lang w:val="ro-RO" w:eastAsia="ro-RO"/>
        </w:rPr>
        <w:t>% punctul a</w:t>
      </w:r>
    </w:p>
    <w:p w14:paraId="16750D65" w14:textId="77777777" w:rsidR="005D2701" w:rsidRPr="005D2701" w:rsidRDefault="005D2701" w:rsidP="005D2701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5D2701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x1 = linspace(1,2,20);</w:t>
      </w:r>
    </w:p>
    <w:p w14:paraId="238F89D9" w14:textId="77777777" w:rsidR="005D2701" w:rsidRPr="005D2701" w:rsidRDefault="005D2701" w:rsidP="005D2701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5D2701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y1 = linspace(-6,6,20);</w:t>
      </w:r>
    </w:p>
    <w:p w14:paraId="54A81F79" w14:textId="77777777" w:rsidR="005D2701" w:rsidRPr="005D2701" w:rsidRDefault="005D2701" w:rsidP="005D2701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5D2701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[X1,Y1] = meshgrid(x1,y1);</w:t>
      </w:r>
    </w:p>
    <w:p w14:paraId="50CC5666" w14:textId="77777777" w:rsidR="005D2701" w:rsidRPr="005D2701" w:rsidRDefault="005D2701" w:rsidP="005D2701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5D2701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Z1 = 20 ./ ((X1.^2 + Y1.^2).^3);</w:t>
      </w:r>
    </w:p>
    <w:p w14:paraId="4A1B610B" w14:textId="77777777" w:rsidR="005D2701" w:rsidRPr="005D2701" w:rsidRDefault="005D2701" w:rsidP="005D2701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</w:p>
    <w:p w14:paraId="1766C29B" w14:textId="77777777" w:rsidR="005D2701" w:rsidRPr="005D2701" w:rsidRDefault="005D2701" w:rsidP="005D2701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5D2701">
        <w:rPr>
          <w:rFonts w:ascii="Consolas" w:eastAsia="Times New Roman" w:hAnsi="Consolas" w:cs="Times New Roman"/>
          <w:color w:val="028009"/>
          <w:sz w:val="24"/>
          <w:szCs w:val="24"/>
          <w:lang w:val="ro-RO" w:eastAsia="ro-RO"/>
        </w:rPr>
        <w:t>% punctul b</w:t>
      </w:r>
    </w:p>
    <w:p w14:paraId="5C448574" w14:textId="77777777" w:rsidR="005D2701" w:rsidRPr="005D2701" w:rsidRDefault="005D2701" w:rsidP="005D2701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5D2701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x2 = linspace(-10,10,20);</w:t>
      </w:r>
    </w:p>
    <w:p w14:paraId="4BC0A87A" w14:textId="77777777" w:rsidR="005D2701" w:rsidRPr="005D2701" w:rsidRDefault="005D2701" w:rsidP="005D2701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5D2701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y2 = linspace(-6,6,20);</w:t>
      </w:r>
    </w:p>
    <w:p w14:paraId="390C3B65" w14:textId="77777777" w:rsidR="005D2701" w:rsidRPr="005D2701" w:rsidRDefault="005D2701" w:rsidP="005D2701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5D2701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[X2,Y2] = meshgrid(x2,y2);</w:t>
      </w:r>
    </w:p>
    <w:p w14:paraId="254F5AD3" w14:textId="77777777" w:rsidR="005D2701" w:rsidRPr="005D2701" w:rsidRDefault="005D2701" w:rsidP="005D2701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5D2701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Z2 = X2 .* Y2 ./ (sqrt((1 + X2.^2 + Y2.^ 2).^3));</w:t>
      </w:r>
    </w:p>
    <w:p w14:paraId="705C0EEA" w14:textId="77777777" w:rsidR="005D2701" w:rsidRPr="005D2701" w:rsidRDefault="005D2701" w:rsidP="005D2701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</w:p>
    <w:p w14:paraId="16B5250A" w14:textId="77777777" w:rsidR="005D2701" w:rsidRPr="005D2701" w:rsidRDefault="005D2701" w:rsidP="005D2701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5D2701">
        <w:rPr>
          <w:rFonts w:ascii="Consolas" w:eastAsia="Times New Roman" w:hAnsi="Consolas" w:cs="Times New Roman"/>
          <w:color w:val="028009"/>
          <w:sz w:val="24"/>
          <w:szCs w:val="24"/>
          <w:lang w:val="ro-RO" w:eastAsia="ro-RO"/>
        </w:rPr>
        <w:t>% punctul c</w:t>
      </w:r>
    </w:p>
    <w:p w14:paraId="3E5AB831" w14:textId="77777777" w:rsidR="005D2701" w:rsidRPr="005D2701" w:rsidRDefault="005D2701" w:rsidP="005D2701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5D2701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[X3,Y3] = meshgrid(linspace(0,pi,20));</w:t>
      </w:r>
    </w:p>
    <w:p w14:paraId="3958F52F" w14:textId="77777777" w:rsidR="005D2701" w:rsidRPr="005D2701" w:rsidRDefault="005D2701" w:rsidP="005D2701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5D2701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Z3 = Y3 .* sin(3) .* X3;</w:t>
      </w:r>
    </w:p>
    <w:p w14:paraId="24C2ED8F" w14:textId="77777777" w:rsidR="005D2701" w:rsidRPr="005D2701" w:rsidRDefault="005D2701" w:rsidP="005D2701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</w:p>
    <w:p w14:paraId="6520467D" w14:textId="77777777" w:rsidR="005D2701" w:rsidRPr="005D2701" w:rsidRDefault="005D2701" w:rsidP="005D2701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5D2701">
        <w:rPr>
          <w:rFonts w:ascii="Consolas" w:eastAsia="Times New Roman" w:hAnsi="Consolas" w:cs="Times New Roman"/>
          <w:color w:val="028009"/>
          <w:sz w:val="24"/>
          <w:szCs w:val="24"/>
          <w:lang w:val="ro-RO" w:eastAsia="ro-RO"/>
        </w:rPr>
        <w:t>% punctul d</w:t>
      </w:r>
    </w:p>
    <w:p w14:paraId="223D0473" w14:textId="77777777" w:rsidR="005D2701" w:rsidRPr="005D2701" w:rsidRDefault="005D2701" w:rsidP="005D2701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5D2701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[X4,Y4] = meshgrid(linspace(1,4,20));</w:t>
      </w:r>
    </w:p>
    <w:p w14:paraId="19E07DDB" w14:textId="77777777" w:rsidR="005D2701" w:rsidRPr="005D2701" w:rsidRDefault="005D2701" w:rsidP="005D2701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5D2701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Z4 = (1 - X4) .* Y4.^2;</w:t>
      </w:r>
    </w:p>
    <w:p w14:paraId="5448F860" w14:textId="77777777" w:rsidR="005D2701" w:rsidRPr="005D2701" w:rsidRDefault="005D2701" w:rsidP="005D2701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</w:p>
    <w:p w14:paraId="0E6D4F19" w14:textId="77777777" w:rsidR="005D2701" w:rsidRPr="005D2701" w:rsidRDefault="005D2701" w:rsidP="005D2701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5D2701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 xml:space="preserve">hold </w:t>
      </w:r>
      <w:r w:rsidRPr="005D2701">
        <w:rPr>
          <w:rFonts w:ascii="Consolas" w:eastAsia="Times New Roman" w:hAnsi="Consolas" w:cs="Times New Roman"/>
          <w:color w:val="AA04F9"/>
          <w:sz w:val="24"/>
          <w:szCs w:val="24"/>
          <w:lang w:val="ro-RO" w:eastAsia="ro-RO"/>
        </w:rPr>
        <w:t>on</w:t>
      </w:r>
    </w:p>
    <w:p w14:paraId="12802BDB" w14:textId="77777777" w:rsidR="005D2701" w:rsidRPr="005D2701" w:rsidRDefault="005D2701" w:rsidP="005D2701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5D2701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 xml:space="preserve">subplot(2,2,1); surf(X1,Y1,Z1); shading </w:t>
      </w:r>
      <w:r w:rsidRPr="005D2701">
        <w:rPr>
          <w:rFonts w:ascii="Consolas" w:eastAsia="Times New Roman" w:hAnsi="Consolas" w:cs="Times New Roman"/>
          <w:color w:val="AA04F9"/>
          <w:sz w:val="24"/>
          <w:szCs w:val="24"/>
          <w:lang w:val="ro-RO" w:eastAsia="ro-RO"/>
        </w:rPr>
        <w:t>flat</w:t>
      </w:r>
    </w:p>
    <w:p w14:paraId="5A1F25C2" w14:textId="77777777" w:rsidR="005D2701" w:rsidRPr="005D2701" w:rsidRDefault="005D2701" w:rsidP="005D2701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5D2701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 xml:space="preserve">subplot(2,2,2); surf(X2,Y2,Z2); shading </w:t>
      </w:r>
      <w:r w:rsidRPr="005D2701">
        <w:rPr>
          <w:rFonts w:ascii="Consolas" w:eastAsia="Times New Roman" w:hAnsi="Consolas" w:cs="Times New Roman"/>
          <w:color w:val="AA04F9"/>
          <w:sz w:val="24"/>
          <w:szCs w:val="24"/>
          <w:lang w:val="ro-RO" w:eastAsia="ro-RO"/>
        </w:rPr>
        <w:t>flat</w:t>
      </w:r>
    </w:p>
    <w:p w14:paraId="77F85BF7" w14:textId="77777777" w:rsidR="005D2701" w:rsidRPr="005D2701" w:rsidRDefault="005D2701" w:rsidP="005D2701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5D2701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 xml:space="preserve">subplot(2,2,3); surf(X3,Y3,Z3); shading </w:t>
      </w:r>
      <w:r w:rsidRPr="005D2701">
        <w:rPr>
          <w:rFonts w:ascii="Consolas" w:eastAsia="Times New Roman" w:hAnsi="Consolas" w:cs="Times New Roman"/>
          <w:color w:val="AA04F9"/>
          <w:sz w:val="24"/>
          <w:szCs w:val="24"/>
          <w:lang w:val="ro-RO" w:eastAsia="ro-RO"/>
        </w:rPr>
        <w:t>flat</w:t>
      </w:r>
    </w:p>
    <w:p w14:paraId="0DED006E" w14:textId="77777777" w:rsidR="005D2701" w:rsidRPr="005D2701" w:rsidRDefault="005D2701" w:rsidP="005D2701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5D2701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 xml:space="preserve">subplot(2,2,4); surf(X4,Y4,Z4); shading </w:t>
      </w:r>
      <w:r w:rsidRPr="005D2701">
        <w:rPr>
          <w:rFonts w:ascii="Consolas" w:eastAsia="Times New Roman" w:hAnsi="Consolas" w:cs="Times New Roman"/>
          <w:color w:val="AA04F9"/>
          <w:sz w:val="24"/>
          <w:szCs w:val="24"/>
          <w:lang w:val="ro-RO" w:eastAsia="ro-RO"/>
        </w:rPr>
        <w:t>flat</w:t>
      </w:r>
    </w:p>
    <w:p w14:paraId="58362C70" w14:textId="77777777" w:rsidR="005D2701" w:rsidRPr="005D2701" w:rsidRDefault="005D2701" w:rsidP="005D2701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5D2701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 xml:space="preserve">hold </w:t>
      </w:r>
      <w:r w:rsidRPr="005D2701">
        <w:rPr>
          <w:rFonts w:ascii="Consolas" w:eastAsia="Times New Roman" w:hAnsi="Consolas" w:cs="Times New Roman"/>
          <w:color w:val="AA04F9"/>
          <w:sz w:val="24"/>
          <w:szCs w:val="24"/>
          <w:lang w:val="ro-RO" w:eastAsia="ro-RO"/>
        </w:rPr>
        <w:t>off</w:t>
      </w:r>
    </w:p>
    <w:p w14:paraId="74885A20" w14:textId="60360B58" w:rsidR="006B7EFC" w:rsidRPr="006B7EFC" w:rsidRDefault="005D2701" w:rsidP="006B7EFC">
      <w:r>
        <w:rPr>
          <w:noProof/>
        </w:rPr>
        <w:drawing>
          <wp:inline distT="0" distB="0" distL="0" distR="0" wp14:anchorId="145E2788" wp14:editId="257F0745">
            <wp:extent cx="4103827" cy="318426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6636" cy="318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94AF" w14:textId="5A9B475A" w:rsidR="006B7EFC" w:rsidRPr="006B7EFC" w:rsidRDefault="006B7EFC" w:rsidP="006B7EFC">
      <w:pPr>
        <w:pStyle w:val="Heading1"/>
      </w:pPr>
      <w:r w:rsidRPr="006B7EFC">
        <w:t>Exercitiul 15</w:t>
      </w:r>
    </w:p>
    <w:p w14:paraId="65F3D838" w14:textId="77777777" w:rsidR="00CB518D" w:rsidRPr="00CB518D" w:rsidRDefault="00CB518D" w:rsidP="00CB518D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CB518D">
        <w:rPr>
          <w:rFonts w:ascii="Consolas" w:eastAsia="Times New Roman" w:hAnsi="Consolas" w:cs="Times New Roman"/>
          <w:color w:val="028009"/>
          <w:sz w:val="24"/>
          <w:szCs w:val="24"/>
          <w:lang w:val="ro-RO" w:eastAsia="ro-RO"/>
        </w:rPr>
        <w:t>% t = linspace(0,12*pi,nrPuncte);</w:t>
      </w:r>
    </w:p>
    <w:p w14:paraId="56BAC35E" w14:textId="77777777" w:rsidR="00CB518D" w:rsidRPr="00CB518D" w:rsidRDefault="00CB518D" w:rsidP="00CB518D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CB518D">
        <w:rPr>
          <w:rFonts w:ascii="Consolas" w:eastAsia="Times New Roman" w:hAnsi="Consolas" w:cs="Times New Roman"/>
          <w:color w:val="028009"/>
          <w:sz w:val="24"/>
          <w:szCs w:val="24"/>
          <w:lang w:val="ro-RO" w:eastAsia="ro-RO"/>
        </w:rPr>
        <w:t>% a = 10;</w:t>
      </w:r>
    </w:p>
    <w:p w14:paraId="55E5E3FC" w14:textId="77777777" w:rsidR="00CB518D" w:rsidRPr="00CB518D" w:rsidRDefault="00CB518D" w:rsidP="00CB518D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CB518D">
        <w:rPr>
          <w:rFonts w:ascii="Consolas" w:eastAsia="Times New Roman" w:hAnsi="Consolas" w:cs="Times New Roman"/>
          <w:color w:val="028009"/>
          <w:sz w:val="24"/>
          <w:szCs w:val="24"/>
          <w:lang w:val="ro-RO" w:eastAsia="ro-RO"/>
        </w:rPr>
        <w:t>% b = 3;</w:t>
      </w:r>
    </w:p>
    <w:p w14:paraId="6F681788" w14:textId="77777777" w:rsidR="00CB518D" w:rsidRPr="00CB518D" w:rsidRDefault="00CB518D" w:rsidP="00CB518D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CB518D">
        <w:rPr>
          <w:rFonts w:ascii="Consolas" w:eastAsia="Times New Roman" w:hAnsi="Consolas" w:cs="Times New Roman"/>
          <w:color w:val="028009"/>
          <w:sz w:val="24"/>
          <w:szCs w:val="24"/>
          <w:lang w:val="ro-RO" w:eastAsia="ro-RO"/>
        </w:rPr>
        <w:t>% omega = 5;</w:t>
      </w:r>
    </w:p>
    <w:p w14:paraId="075BA635" w14:textId="77777777" w:rsidR="00CB518D" w:rsidRPr="00CB518D" w:rsidRDefault="00CB518D" w:rsidP="00CB518D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CB518D">
        <w:rPr>
          <w:rFonts w:ascii="Consolas" w:eastAsia="Times New Roman" w:hAnsi="Consolas" w:cs="Times New Roman"/>
          <w:color w:val="028009"/>
          <w:sz w:val="24"/>
          <w:szCs w:val="24"/>
          <w:lang w:val="ro-RO" w:eastAsia="ro-RO"/>
        </w:rPr>
        <w:t>% nrPuncte = 20;</w:t>
      </w:r>
    </w:p>
    <w:p w14:paraId="62040503" w14:textId="77777777" w:rsidR="00CB518D" w:rsidRPr="00CB518D" w:rsidRDefault="00CB518D" w:rsidP="00CB518D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CB518D">
        <w:rPr>
          <w:rFonts w:ascii="Consolas" w:eastAsia="Times New Roman" w:hAnsi="Consolas" w:cs="Times New Roman"/>
          <w:color w:val="028009"/>
          <w:sz w:val="24"/>
          <w:szCs w:val="24"/>
          <w:lang w:val="ro-RO" w:eastAsia="ro-RO"/>
        </w:rPr>
        <w:t>% plot3(a * cos(omega * t),a * sin(omega * t),b * t)</w:t>
      </w:r>
    </w:p>
    <w:p w14:paraId="120D31B9" w14:textId="5288D7AF" w:rsidR="006B7EFC" w:rsidRDefault="006B7EFC" w:rsidP="006B7EFC"/>
    <w:p w14:paraId="66C7365B" w14:textId="037D1C7A" w:rsidR="00CB518D" w:rsidRDefault="00CB518D" w:rsidP="006B7EFC"/>
    <w:p w14:paraId="71BA1882" w14:textId="3EB8C23E" w:rsidR="00CB518D" w:rsidRDefault="00CB518D" w:rsidP="006B7EFC">
      <w:r>
        <w:t>// si de la tastatura</w:t>
      </w:r>
    </w:p>
    <w:p w14:paraId="5100967F" w14:textId="1E9A550A" w:rsidR="00CB518D" w:rsidRDefault="00CB518D" w:rsidP="006B7EFC"/>
    <w:p w14:paraId="280112B2" w14:textId="77777777" w:rsidR="00CB518D" w:rsidRPr="00CB518D" w:rsidRDefault="00CB518D" w:rsidP="00CB518D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CB518D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omega = input(</w:t>
      </w:r>
      <w:r w:rsidRPr="00CB518D">
        <w:rPr>
          <w:rFonts w:ascii="Consolas" w:eastAsia="Times New Roman" w:hAnsi="Consolas" w:cs="Times New Roman"/>
          <w:color w:val="AA04F9"/>
          <w:sz w:val="24"/>
          <w:szCs w:val="24"/>
          <w:lang w:val="ro-RO" w:eastAsia="ro-RO"/>
        </w:rPr>
        <w:t>'dati omegaLUL: '</w:t>
      </w:r>
      <w:r w:rsidRPr="00CB518D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)</w:t>
      </w:r>
    </w:p>
    <w:p w14:paraId="4C36FCA6" w14:textId="77777777" w:rsidR="00CB518D" w:rsidRPr="00CB518D" w:rsidRDefault="00CB518D" w:rsidP="00CB518D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CB518D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nrPuncte = input(</w:t>
      </w:r>
      <w:r w:rsidRPr="00CB518D">
        <w:rPr>
          <w:rFonts w:ascii="Consolas" w:eastAsia="Times New Roman" w:hAnsi="Consolas" w:cs="Times New Roman"/>
          <w:color w:val="AA04F9"/>
          <w:sz w:val="24"/>
          <w:szCs w:val="24"/>
          <w:lang w:val="ro-RO" w:eastAsia="ro-RO"/>
        </w:rPr>
        <w:t>'dati numarul de puncte: '</w:t>
      </w:r>
      <w:r w:rsidRPr="00CB518D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)</w:t>
      </w:r>
    </w:p>
    <w:p w14:paraId="748738CE" w14:textId="77777777" w:rsidR="00CB518D" w:rsidRPr="00CB518D" w:rsidRDefault="00CB518D" w:rsidP="00CB518D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</w:p>
    <w:p w14:paraId="029B2223" w14:textId="77777777" w:rsidR="00CB518D" w:rsidRPr="00CB518D" w:rsidRDefault="00CB518D" w:rsidP="00CB518D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CB518D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t = linspace(0,12*pi,nrPuncte);</w:t>
      </w:r>
    </w:p>
    <w:p w14:paraId="14795064" w14:textId="77777777" w:rsidR="00CB518D" w:rsidRPr="00CB518D" w:rsidRDefault="00CB518D" w:rsidP="00CB518D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CB518D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a = linspace(0,20,nrPuncte);</w:t>
      </w:r>
    </w:p>
    <w:p w14:paraId="0D0DBE3C" w14:textId="77777777" w:rsidR="00CB518D" w:rsidRPr="00CB518D" w:rsidRDefault="00CB518D" w:rsidP="00CB518D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CB518D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b = linspace(0,10,nrPuncte);</w:t>
      </w:r>
    </w:p>
    <w:p w14:paraId="6347CD3A" w14:textId="77777777" w:rsidR="00CB518D" w:rsidRPr="00CB518D" w:rsidRDefault="00CB518D" w:rsidP="00CB518D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CB518D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plot3(a .* cos(omega .* t),a .* sin(omega .* t),b .* t)</w:t>
      </w:r>
    </w:p>
    <w:p w14:paraId="21BD1E60" w14:textId="77777777" w:rsidR="00CB518D" w:rsidRPr="006B7EFC" w:rsidRDefault="00CB518D" w:rsidP="006B7EFC"/>
    <w:p w14:paraId="71865ED2" w14:textId="3A14BB31" w:rsidR="006B7EFC" w:rsidRPr="006B7EFC" w:rsidRDefault="006B7EFC" w:rsidP="006B7EFC">
      <w:pPr>
        <w:pStyle w:val="Heading1"/>
      </w:pPr>
      <w:r w:rsidRPr="006B7EFC">
        <w:t>Exercitiul 16</w:t>
      </w:r>
    </w:p>
    <w:p w14:paraId="485E1F37" w14:textId="03037C79" w:rsidR="006B7EFC" w:rsidRDefault="0080674A" w:rsidP="006B7EFC">
      <w:r>
        <w:rPr>
          <w:noProof/>
        </w:rPr>
        <w:drawing>
          <wp:inline distT="0" distB="0" distL="0" distR="0" wp14:anchorId="04B59024" wp14:editId="745DD950">
            <wp:extent cx="4147718" cy="4723790"/>
            <wp:effectExtent l="0" t="0" r="571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9825" cy="472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DD49F" w14:textId="77777777" w:rsidR="0080674A" w:rsidRPr="0080674A" w:rsidRDefault="0080674A" w:rsidP="0080674A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80674A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t = -4:0.005:4;</w:t>
      </w:r>
    </w:p>
    <w:p w14:paraId="39A2C6CE" w14:textId="77777777" w:rsidR="0080674A" w:rsidRPr="0080674A" w:rsidRDefault="0080674A" w:rsidP="0080674A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80674A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x = (1 + t.^2) .* sin(20 .* t);</w:t>
      </w:r>
    </w:p>
    <w:p w14:paraId="34B1AE2B" w14:textId="77777777" w:rsidR="0080674A" w:rsidRPr="0080674A" w:rsidRDefault="0080674A" w:rsidP="0080674A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80674A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y = (1 + t.^2) .* cos(20 .* t);</w:t>
      </w:r>
    </w:p>
    <w:p w14:paraId="1F737F97" w14:textId="77777777" w:rsidR="0080674A" w:rsidRPr="0080674A" w:rsidRDefault="0080674A" w:rsidP="0080674A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80674A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z = t;</w:t>
      </w:r>
    </w:p>
    <w:p w14:paraId="2CF280C6" w14:textId="77777777" w:rsidR="0080674A" w:rsidRPr="0080674A" w:rsidRDefault="0080674A" w:rsidP="0080674A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</w:p>
    <w:p w14:paraId="6E42F941" w14:textId="77777777" w:rsidR="0080674A" w:rsidRPr="0080674A" w:rsidRDefault="0080674A" w:rsidP="0080674A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80674A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plot3(x,y,z);</w:t>
      </w:r>
    </w:p>
    <w:p w14:paraId="07EFA7EA" w14:textId="4AD832CC" w:rsidR="006B7EFC" w:rsidRPr="0080674A" w:rsidRDefault="0080674A" w:rsidP="0080674A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80674A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comet3(x,y,z,10^-5);</w:t>
      </w:r>
    </w:p>
    <w:p w14:paraId="6CE6A8F3" w14:textId="73208045" w:rsidR="006B7EFC" w:rsidRPr="006B7EFC" w:rsidRDefault="006B7EFC" w:rsidP="006B7EFC"/>
    <w:p w14:paraId="40E5B939" w14:textId="47FF97BF" w:rsidR="006B7EFC" w:rsidRPr="006B7EFC" w:rsidRDefault="006B7EFC" w:rsidP="006B7EFC"/>
    <w:p w14:paraId="336D64A3" w14:textId="6AB9868E" w:rsidR="006B7EFC" w:rsidRPr="006B7EFC" w:rsidRDefault="006B7EFC" w:rsidP="006B7EFC">
      <w:pPr>
        <w:pStyle w:val="Heading1"/>
      </w:pPr>
      <w:r w:rsidRPr="006B7EFC">
        <w:t>Exercitiul 17</w:t>
      </w:r>
    </w:p>
    <w:p w14:paraId="218D53E6" w14:textId="77777777" w:rsidR="000E63F0" w:rsidRPr="000E63F0" w:rsidRDefault="000E63F0" w:rsidP="000E63F0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0E63F0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[x,y] = meshgrid(linspace(0,pi,80));</w:t>
      </w:r>
    </w:p>
    <w:p w14:paraId="45D85F38" w14:textId="77777777" w:rsidR="000E63F0" w:rsidRPr="000E63F0" w:rsidRDefault="000E63F0" w:rsidP="000E63F0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0E63F0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z = sin(y.^2 + x) - cos(y - x.^2);</w:t>
      </w:r>
    </w:p>
    <w:p w14:paraId="18C9B7D2" w14:textId="77777777" w:rsidR="000E63F0" w:rsidRPr="000E63F0" w:rsidRDefault="000E63F0" w:rsidP="000E63F0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</w:p>
    <w:p w14:paraId="0D9DA9EA" w14:textId="77777777" w:rsidR="000E63F0" w:rsidRPr="000E63F0" w:rsidRDefault="000E63F0" w:rsidP="000E63F0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0E63F0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figure(1)</w:t>
      </w:r>
    </w:p>
    <w:p w14:paraId="748C3971" w14:textId="77777777" w:rsidR="000E63F0" w:rsidRPr="000E63F0" w:rsidRDefault="000E63F0" w:rsidP="000E63F0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0E63F0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 xml:space="preserve">mesh(z); </w:t>
      </w:r>
    </w:p>
    <w:p w14:paraId="4284902C" w14:textId="77777777" w:rsidR="000E63F0" w:rsidRPr="000E63F0" w:rsidRDefault="000E63F0" w:rsidP="000E63F0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0E63F0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cs = contour3(z,50); clabel(cs);</w:t>
      </w:r>
    </w:p>
    <w:p w14:paraId="729BC604" w14:textId="77777777" w:rsidR="000E63F0" w:rsidRPr="000E63F0" w:rsidRDefault="000E63F0" w:rsidP="000E63F0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0E63F0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[cs,h] = contour3(z);</w:t>
      </w:r>
    </w:p>
    <w:p w14:paraId="5D088615" w14:textId="77777777" w:rsidR="000E63F0" w:rsidRPr="000E63F0" w:rsidRDefault="000E63F0" w:rsidP="000E63F0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0E63F0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clabel(cs,h);</w:t>
      </w:r>
    </w:p>
    <w:p w14:paraId="6A6BDC29" w14:textId="4652D142" w:rsidR="006B7EFC" w:rsidRDefault="000E63F0" w:rsidP="006B7EFC">
      <w:r>
        <w:rPr>
          <w:noProof/>
        </w:rPr>
        <w:drawing>
          <wp:inline distT="0" distB="0" distL="0" distR="0" wp14:anchorId="65BE6E52" wp14:editId="6F5C631A">
            <wp:extent cx="3708806" cy="2645148"/>
            <wp:effectExtent l="0" t="0" r="635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0572" cy="264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2B1B5" w14:textId="6C8A06C7" w:rsidR="000E63F0" w:rsidRPr="006B7EFC" w:rsidRDefault="000E63F0" w:rsidP="006B7EFC">
      <w:r>
        <w:rPr>
          <w:noProof/>
        </w:rPr>
        <w:drawing>
          <wp:inline distT="0" distB="0" distL="0" distR="0" wp14:anchorId="0632F9FB" wp14:editId="60727724">
            <wp:extent cx="2721254" cy="1965644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5809" cy="19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33DF" w14:textId="4C8F2AC6" w:rsidR="006B7EFC" w:rsidRPr="006B7EFC" w:rsidRDefault="006B7EFC" w:rsidP="006B7EFC">
      <w:pPr>
        <w:pStyle w:val="Heading1"/>
      </w:pPr>
      <w:r w:rsidRPr="006B7EFC">
        <w:t>Exercitiul 18</w:t>
      </w:r>
    </w:p>
    <w:p w14:paraId="1B5CA884" w14:textId="77777777" w:rsidR="00933B6B" w:rsidRDefault="00933B6B" w:rsidP="006B7EFC">
      <w:r>
        <w:rPr>
          <w:noProof/>
        </w:rPr>
        <w:drawing>
          <wp:anchor distT="0" distB="0" distL="114300" distR="114300" simplePos="0" relativeHeight="251661312" behindDoc="0" locked="0" layoutInCell="1" allowOverlap="1" wp14:anchorId="5B9AA664" wp14:editId="199F42B0">
            <wp:simplePos x="680314" y="5120640"/>
            <wp:positionH relativeFrom="column">
              <wp:align>left</wp:align>
            </wp:positionH>
            <wp:positionV relativeFrom="paragraph">
              <wp:align>top</wp:align>
            </wp:positionV>
            <wp:extent cx="3533241" cy="1931772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241" cy="1931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01ECF8" w14:textId="77777777" w:rsidR="00933B6B" w:rsidRPr="00933B6B" w:rsidRDefault="00933B6B" w:rsidP="00933B6B"/>
    <w:p w14:paraId="1BB211DB" w14:textId="77777777" w:rsidR="00933B6B" w:rsidRPr="00933B6B" w:rsidRDefault="00933B6B" w:rsidP="00933B6B"/>
    <w:p w14:paraId="257D3DB9" w14:textId="77777777" w:rsidR="00933B6B" w:rsidRPr="00933B6B" w:rsidRDefault="00933B6B" w:rsidP="00933B6B"/>
    <w:p w14:paraId="61EB845B" w14:textId="77777777" w:rsidR="00933B6B" w:rsidRPr="00933B6B" w:rsidRDefault="00933B6B" w:rsidP="00933B6B"/>
    <w:p w14:paraId="2315FC64" w14:textId="77777777" w:rsidR="00933B6B" w:rsidRPr="00933B6B" w:rsidRDefault="00933B6B" w:rsidP="00933B6B"/>
    <w:p w14:paraId="5BB3FD4F" w14:textId="77777777" w:rsidR="00933B6B" w:rsidRPr="00933B6B" w:rsidRDefault="00933B6B" w:rsidP="00933B6B"/>
    <w:p w14:paraId="4342AA12" w14:textId="77777777" w:rsidR="00933B6B" w:rsidRPr="00933B6B" w:rsidRDefault="00933B6B" w:rsidP="00933B6B"/>
    <w:p w14:paraId="1BCD0C21" w14:textId="77777777" w:rsidR="00933B6B" w:rsidRPr="00933B6B" w:rsidRDefault="00933B6B" w:rsidP="00933B6B"/>
    <w:p w14:paraId="38F702DE" w14:textId="77777777" w:rsidR="00933B6B" w:rsidRDefault="00933B6B" w:rsidP="006B7EFC"/>
    <w:p w14:paraId="687CBC8B" w14:textId="6ADFCCB1" w:rsidR="00933B6B" w:rsidRDefault="00933B6B" w:rsidP="006B7EFC"/>
    <w:p w14:paraId="26BC874E" w14:textId="77777777" w:rsidR="00933B6B" w:rsidRDefault="00933B6B" w:rsidP="006B7EFC"/>
    <w:p w14:paraId="3E168321" w14:textId="77777777" w:rsidR="00933B6B" w:rsidRPr="00933B6B" w:rsidRDefault="00933B6B" w:rsidP="00933B6B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933B6B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t = linspace(0,100,1000);</w:t>
      </w:r>
    </w:p>
    <w:p w14:paraId="00B16DFF" w14:textId="77777777" w:rsidR="00933B6B" w:rsidRPr="00933B6B" w:rsidRDefault="00933B6B" w:rsidP="00933B6B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933B6B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c = 0.03;</w:t>
      </w:r>
    </w:p>
    <w:p w14:paraId="31D57D6B" w14:textId="77777777" w:rsidR="00933B6B" w:rsidRPr="00933B6B" w:rsidRDefault="00933B6B" w:rsidP="00933B6B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933B6B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r = c .* t;</w:t>
      </w:r>
    </w:p>
    <w:p w14:paraId="66394B09" w14:textId="77777777" w:rsidR="00933B6B" w:rsidRPr="00933B6B" w:rsidRDefault="00933B6B" w:rsidP="00933B6B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</w:p>
    <w:p w14:paraId="3F008374" w14:textId="77777777" w:rsidR="00933B6B" w:rsidRPr="00933B6B" w:rsidRDefault="00933B6B" w:rsidP="00933B6B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933B6B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x = r .* sin(t);</w:t>
      </w:r>
    </w:p>
    <w:p w14:paraId="11BFDFF2" w14:textId="77777777" w:rsidR="00933B6B" w:rsidRPr="00933B6B" w:rsidRDefault="00933B6B" w:rsidP="00933B6B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933B6B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y = r .* cos(t);</w:t>
      </w:r>
    </w:p>
    <w:p w14:paraId="08FF027C" w14:textId="77777777" w:rsidR="00933B6B" w:rsidRPr="00933B6B" w:rsidRDefault="00933B6B" w:rsidP="00933B6B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933B6B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z = t;</w:t>
      </w:r>
    </w:p>
    <w:p w14:paraId="3A0F1209" w14:textId="77777777" w:rsidR="00933B6B" w:rsidRPr="00933B6B" w:rsidRDefault="00933B6B" w:rsidP="00933B6B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</w:p>
    <w:p w14:paraId="6F33A594" w14:textId="77777777" w:rsidR="00933B6B" w:rsidRPr="00933B6B" w:rsidRDefault="00933B6B" w:rsidP="00933B6B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933B6B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subplot(1,2,1); plot3(x,y,z);</w:t>
      </w:r>
    </w:p>
    <w:p w14:paraId="2B641574" w14:textId="77777777" w:rsidR="00933B6B" w:rsidRPr="00933B6B" w:rsidRDefault="00933B6B" w:rsidP="00933B6B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933B6B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subplot(1,2,2); comet3(x,y,z,0.002);</w:t>
      </w:r>
    </w:p>
    <w:p w14:paraId="2B68C42C" w14:textId="7735DD6E" w:rsidR="006B7EFC" w:rsidRPr="006B7EFC" w:rsidRDefault="00933B6B" w:rsidP="006B7EFC">
      <w:r>
        <w:br w:type="textWrapping" w:clear="all"/>
      </w:r>
    </w:p>
    <w:p w14:paraId="2E664D2A" w14:textId="5D5C6FE0" w:rsidR="006B7EFC" w:rsidRPr="006B7EFC" w:rsidRDefault="006B7EFC" w:rsidP="006B7EFC">
      <w:pPr>
        <w:pStyle w:val="Heading1"/>
      </w:pPr>
      <w:r w:rsidRPr="006B7EFC">
        <w:t>Exercitiul 19</w:t>
      </w:r>
    </w:p>
    <w:p w14:paraId="2B044C8A" w14:textId="77777777" w:rsidR="00570977" w:rsidRPr="00570977" w:rsidRDefault="00570977" w:rsidP="00570977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570977">
        <w:rPr>
          <w:rFonts w:ascii="Consolas" w:eastAsia="Times New Roman" w:hAnsi="Consolas" w:cs="Times New Roman"/>
          <w:color w:val="0E00FF"/>
          <w:sz w:val="24"/>
          <w:szCs w:val="24"/>
          <w:lang w:val="ro-RO" w:eastAsia="ro-RO"/>
        </w:rPr>
        <w:t xml:space="preserve">function </w:t>
      </w:r>
      <w:r w:rsidRPr="00570977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[outputArg1,outputArg2] = createSpheres(numOfSpheres,numOfVertices)</w:t>
      </w:r>
    </w:p>
    <w:p w14:paraId="5EF909BF" w14:textId="77777777" w:rsidR="00570977" w:rsidRPr="00570977" w:rsidRDefault="00570977" w:rsidP="00570977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570977">
        <w:rPr>
          <w:rFonts w:ascii="Consolas" w:eastAsia="Times New Roman" w:hAnsi="Consolas" w:cs="Times New Roman"/>
          <w:color w:val="028009"/>
          <w:sz w:val="24"/>
          <w:szCs w:val="24"/>
          <w:lang w:val="ro-RO" w:eastAsia="ro-RO"/>
        </w:rPr>
        <w:t>%UNTITLED2 Summary of this function goes here</w:t>
      </w:r>
    </w:p>
    <w:p w14:paraId="12F7C665" w14:textId="77777777" w:rsidR="00570977" w:rsidRPr="00570977" w:rsidRDefault="00570977" w:rsidP="00570977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570977">
        <w:rPr>
          <w:rFonts w:ascii="Consolas" w:eastAsia="Times New Roman" w:hAnsi="Consolas" w:cs="Times New Roman"/>
          <w:color w:val="028009"/>
          <w:sz w:val="24"/>
          <w:szCs w:val="24"/>
          <w:lang w:val="ro-RO" w:eastAsia="ro-RO"/>
        </w:rPr>
        <w:t>%   Detailed explanation goes here</w:t>
      </w:r>
    </w:p>
    <w:p w14:paraId="4682DAA5" w14:textId="77777777" w:rsidR="00570977" w:rsidRPr="00570977" w:rsidRDefault="00570977" w:rsidP="00570977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</w:p>
    <w:p w14:paraId="250AD07F" w14:textId="77777777" w:rsidR="00570977" w:rsidRPr="00570977" w:rsidRDefault="00570977" w:rsidP="00570977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570977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dimSubplot = ceil(sqrt(numOfSpheres))</w:t>
      </w:r>
    </w:p>
    <w:p w14:paraId="2AED68D6" w14:textId="77777777" w:rsidR="00570977" w:rsidRPr="00570977" w:rsidRDefault="00570977" w:rsidP="00570977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570977">
        <w:rPr>
          <w:rFonts w:ascii="Consolas" w:eastAsia="Times New Roman" w:hAnsi="Consolas" w:cs="Times New Roman"/>
          <w:color w:val="0E00FF"/>
          <w:sz w:val="24"/>
          <w:szCs w:val="24"/>
          <w:lang w:val="ro-RO" w:eastAsia="ro-RO"/>
        </w:rPr>
        <w:t xml:space="preserve">for </w:t>
      </w:r>
      <w:r w:rsidRPr="00570977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ind = 1:numOfSpheres</w:t>
      </w:r>
    </w:p>
    <w:p w14:paraId="70DBA544" w14:textId="77777777" w:rsidR="00570977" w:rsidRPr="00570977" w:rsidRDefault="00570977" w:rsidP="00570977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570977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 xml:space="preserve">    [x,y,z] = sphere(numOfVertices);</w:t>
      </w:r>
    </w:p>
    <w:p w14:paraId="35602581" w14:textId="77777777" w:rsidR="00570977" w:rsidRPr="00570977" w:rsidRDefault="00570977" w:rsidP="00570977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570977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 xml:space="preserve">    subplot(dimSubplot,dimSubplot,ind); </w:t>
      </w:r>
    </w:p>
    <w:p w14:paraId="448B8CD2" w14:textId="77777777" w:rsidR="00570977" w:rsidRPr="00570977" w:rsidRDefault="00570977" w:rsidP="00570977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</w:p>
    <w:p w14:paraId="38A62EA7" w14:textId="77777777" w:rsidR="00570977" w:rsidRPr="00570977" w:rsidRDefault="00570977" w:rsidP="00570977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570977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 xml:space="preserve">    surf(x,y,z,</w:t>
      </w:r>
      <w:r w:rsidRPr="00570977">
        <w:rPr>
          <w:rFonts w:ascii="Consolas" w:eastAsia="Times New Roman" w:hAnsi="Consolas" w:cs="Times New Roman"/>
          <w:color w:val="AA04F9"/>
          <w:sz w:val="24"/>
          <w:szCs w:val="24"/>
          <w:lang w:val="ro-RO" w:eastAsia="ro-RO"/>
        </w:rPr>
        <w:t>'FaceColor'</w:t>
      </w:r>
      <w:r w:rsidRPr="00570977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,[rand(1),rand(1),rand(1)]);</w:t>
      </w:r>
    </w:p>
    <w:p w14:paraId="5A5898C1" w14:textId="77777777" w:rsidR="00570977" w:rsidRPr="00570977" w:rsidRDefault="00570977" w:rsidP="00570977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570977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 xml:space="preserve">    title(</w:t>
      </w:r>
      <w:r w:rsidRPr="00570977">
        <w:rPr>
          <w:rFonts w:ascii="Consolas" w:eastAsia="Times New Roman" w:hAnsi="Consolas" w:cs="Times New Roman"/>
          <w:color w:val="AA04F9"/>
          <w:sz w:val="24"/>
          <w:szCs w:val="24"/>
          <w:lang w:val="ro-RO" w:eastAsia="ro-RO"/>
        </w:rPr>
        <w:t>'Nr sferei este: '</w:t>
      </w:r>
      <w:r w:rsidRPr="00570977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,num2str(ind));</w:t>
      </w:r>
    </w:p>
    <w:p w14:paraId="13E90706" w14:textId="77777777" w:rsidR="00570977" w:rsidRPr="00570977" w:rsidRDefault="00570977" w:rsidP="00570977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570977">
        <w:rPr>
          <w:rFonts w:ascii="Consolas" w:eastAsia="Times New Roman" w:hAnsi="Consolas" w:cs="Times New Roman"/>
          <w:color w:val="0E00FF"/>
          <w:sz w:val="24"/>
          <w:szCs w:val="24"/>
          <w:lang w:val="ro-RO" w:eastAsia="ro-RO"/>
        </w:rPr>
        <w:t>end</w:t>
      </w:r>
    </w:p>
    <w:p w14:paraId="3E3CCD20" w14:textId="0F4EBA0E" w:rsidR="006B7EFC" w:rsidRDefault="006B7EFC" w:rsidP="006B7EFC"/>
    <w:p w14:paraId="5A445A4A" w14:textId="0B48B35C" w:rsidR="00570977" w:rsidRDefault="00570977" w:rsidP="006B7EFC"/>
    <w:p w14:paraId="2871A901" w14:textId="77777777" w:rsidR="00570977" w:rsidRPr="00570977" w:rsidRDefault="00570977" w:rsidP="00570977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  <w:r w:rsidRPr="00570977"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  <w:t>createSpheres(3,20)</w:t>
      </w:r>
    </w:p>
    <w:p w14:paraId="2B6D4702" w14:textId="77777777" w:rsidR="00570977" w:rsidRPr="00570977" w:rsidRDefault="00570977" w:rsidP="00570977">
      <w:pPr>
        <w:ind w:firstLine="0"/>
        <w:rPr>
          <w:rFonts w:ascii="Consolas" w:eastAsia="Times New Roman" w:hAnsi="Consolas" w:cs="Times New Roman"/>
          <w:color w:val="auto"/>
          <w:sz w:val="24"/>
          <w:szCs w:val="24"/>
          <w:lang w:val="ro-RO" w:eastAsia="ro-RO"/>
        </w:rPr>
      </w:pPr>
    </w:p>
    <w:p w14:paraId="7F15882A" w14:textId="14658F69" w:rsidR="00570977" w:rsidRPr="006B7EFC" w:rsidRDefault="00570977" w:rsidP="006B7EFC">
      <w:r>
        <w:rPr>
          <w:noProof/>
        </w:rPr>
        <w:drawing>
          <wp:inline distT="0" distB="0" distL="0" distR="0" wp14:anchorId="173B6BD7" wp14:editId="44A1FCF7">
            <wp:extent cx="3145536" cy="319421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8942" cy="319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D14D" w14:textId="1FA6BF6A" w:rsidR="006B7EFC" w:rsidRPr="006B7EFC" w:rsidRDefault="006B7EFC" w:rsidP="006B7EFC">
      <w:pPr>
        <w:pStyle w:val="Heading1"/>
      </w:pPr>
      <w:r w:rsidRPr="006B7EFC">
        <w:t>Exercitiul 20</w:t>
      </w:r>
    </w:p>
    <w:p w14:paraId="2ACC97CB" w14:textId="77777777" w:rsidR="006B7EFC" w:rsidRPr="006B7EFC" w:rsidRDefault="006B7EFC" w:rsidP="006B7EFC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>r=input(</w:t>
      </w:r>
      <w:r w:rsidRPr="006B7EFC">
        <w:rPr>
          <w:rFonts w:cs="Courier New"/>
          <w:color w:val="AA04F9"/>
          <w:sz w:val="26"/>
          <w:szCs w:val="26"/>
        </w:rPr>
        <w:t>'Dati o valoare pentru r: '</w:t>
      </w:r>
      <w:r w:rsidRPr="006B7EFC">
        <w:rPr>
          <w:rFonts w:cs="Courier New"/>
          <w:color w:val="000000"/>
          <w:sz w:val="26"/>
          <w:szCs w:val="26"/>
        </w:rPr>
        <w:t>)</w:t>
      </w:r>
    </w:p>
    <w:p w14:paraId="05E8205D" w14:textId="77777777" w:rsidR="006B7EFC" w:rsidRPr="006B7EFC" w:rsidRDefault="006B7EFC" w:rsidP="006B7EFC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>R=input(</w:t>
      </w:r>
      <w:r w:rsidRPr="006B7EFC">
        <w:rPr>
          <w:rFonts w:cs="Courier New"/>
          <w:color w:val="AA04F9"/>
          <w:sz w:val="26"/>
          <w:szCs w:val="26"/>
        </w:rPr>
        <w:t>'Dati o valoare pentru R: '</w:t>
      </w:r>
      <w:r w:rsidRPr="006B7EFC">
        <w:rPr>
          <w:rFonts w:cs="Courier New"/>
          <w:color w:val="000000"/>
          <w:sz w:val="26"/>
          <w:szCs w:val="26"/>
        </w:rPr>
        <w:t>)</w:t>
      </w:r>
    </w:p>
    <w:p w14:paraId="352E4C8E" w14:textId="77777777" w:rsidR="006B7EFC" w:rsidRPr="006B7EFC" w:rsidRDefault="006B7EFC" w:rsidP="006B7EFC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>u=linspace(0,2*pi)</w:t>
      </w:r>
    </w:p>
    <w:p w14:paraId="4C3BA2FA" w14:textId="77777777" w:rsidR="006B7EFC" w:rsidRPr="006B7EFC" w:rsidRDefault="006B7EFC" w:rsidP="006B7EFC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>v=linspace(-2,2)</w:t>
      </w:r>
    </w:p>
    <w:p w14:paraId="26E81DEC" w14:textId="77777777" w:rsidR="006B7EFC" w:rsidRPr="006B7EFC" w:rsidRDefault="006B7EFC" w:rsidP="006B7EFC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>[u v] = meshgrid(u,v)</w:t>
      </w:r>
    </w:p>
    <w:p w14:paraId="31D0BD0E" w14:textId="77777777" w:rsidR="006B7EFC" w:rsidRPr="006B7EFC" w:rsidRDefault="006B7EFC" w:rsidP="006B7EFC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>x1=cos(u)</w:t>
      </w:r>
    </w:p>
    <w:p w14:paraId="2FF17F27" w14:textId="77777777" w:rsidR="006B7EFC" w:rsidRPr="006B7EFC" w:rsidRDefault="006B7EFC" w:rsidP="006B7EFC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>y1=sin(u)</w:t>
      </w:r>
    </w:p>
    <w:p w14:paraId="5EA7D66E" w14:textId="77777777" w:rsidR="006B7EFC" w:rsidRPr="006B7EFC" w:rsidRDefault="006B7EFC" w:rsidP="006B7EFC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>z1=v</w:t>
      </w:r>
    </w:p>
    <w:p w14:paraId="67DA1CF0" w14:textId="77777777" w:rsidR="006B7EFC" w:rsidRPr="006B7EFC" w:rsidRDefault="006B7EFC" w:rsidP="006B7EFC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 xml:space="preserve"> </w:t>
      </w:r>
    </w:p>
    <w:p w14:paraId="3595215E" w14:textId="77777777" w:rsidR="006B7EFC" w:rsidRPr="006B7EFC" w:rsidRDefault="006B7EFC" w:rsidP="006B7EFC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>s=linspace(0,2*pi)</w:t>
      </w:r>
    </w:p>
    <w:p w14:paraId="352DE87E" w14:textId="77777777" w:rsidR="006B7EFC" w:rsidRPr="006B7EFC" w:rsidRDefault="006B7EFC" w:rsidP="006B7EFC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>t=linspace(0,pi)</w:t>
      </w:r>
    </w:p>
    <w:p w14:paraId="3D3CFF58" w14:textId="77777777" w:rsidR="006B7EFC" w:rsidRPr="006B7EFC" w:rsidRDefault="006B7EFC" w:rsidP="006B7EFC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>[s t] = meshgrid(s,t)</w:t>
      </w:r>
    </w:p>
    <w:p w14:paraId="681C9714" w14:textId="77777777" w:rsidR="006B7EFC" w:rsidRPr="006B7EFC" w:rsidRDefault="006B7EFC" w:rsidP="006B7EFC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>x2=R.*sin(t).*cos(s)</w:t>
      </w:r>
    </w:p>
    <w:p w14:paraId="2BDCB861" w14:textId="77777777" w:rsidR="006B7EFC" w:rsidRPr="006B7EFC" w:rsidRDefault="006B7EFC" w:rsidP="006B7EFC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>y2=r.*sin(t).*sin(s)</w:t>
      </w:r>
    </w:p>
    <w:p w14:paraId="4D9A1A1C" w14:textId="77777777" w:rsidR="006B7EFC" w:rsidRPr="006B7EFC" w:rsidRDefault="006B7EFC" w:rsidP="006B7EFC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>z2=cos(t)</w:t>
      </w:r>
    </w:p>
    <w:p w14:paraId="2BE878D8" w14:textId="77777777" w:rsidR="006B7EFC" w:rsidRPr="006B7EFC" w:rsidRDefault="006B7EFC" w:rsidP="006B7EFC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 xml:space="preserve"> </w:t>
      </w:r>
    </w:p>
    <w:p w14:paraId="1070B3B0" w14:textId="77777777" w:rsidR="006B7EFC" w:rsidRPr="006B7EFC" w:rsidRDefault="006B7EFC" w:rsidP="006B7EFC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 xml:space="preserve">hold </w:t>
      </w:r>
      <w:r w:rsidRPr="006B7EFC">
        <w:rPr>
          <w:rFonts w:cs="Courier New"/>
          <w:color w:val="AA04F9"/>
          <w:sz w:val="26"/>
          <w:szCs w:val="26"/>
        </w:rPr>
        <w:t>on</w:t>
      </w:r>
    </w:p>
    <w:p w14:paraId="4EAA29C6" w14:textId="77777777" w:rsidR="006B7EFC" w:rsidRPr="006B7EFC" w:rsidRDefault="006B7EFC" w:rsidP="006B7EFC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>surf(x2,y2,z2)</w:t>
      </w:r>
    </w:p>
    <w:p w14:paraId="71116BAA" w14:textId="77777777" w:rsidR="006B7EFC" w:rsidRPr="006B7EFC" w:rsidRDefault="006B7EFC" w:rsidP="006B7EFC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lastRenderedPageBreak/>
        <w:t>mesh(x1,y1,z1)</w:t>
      </w:r>
    </w:p>
    <w:p w14:paraId="445C57B0" w14:textId="77777777" w:rsidR="006B7EFC" w:rsidRPr="006B7EFC" w:rsidRDefault="006B7EFC" w:rsidP="006B7EFC">
      <w:pPr>
        <w:autoSpaceDE w:val="0"/>
        <w:autoSpaceDN w:val="0"/>
        <w:adjustRightInd w:val="0"/>
        <w:rPr>
          <w:rFonts w:cs="Courier New"/>
          <w:sz w:val="24"/>
          <w:szCs w:val="24"/>
        </w:rPr>
      </w:pPr>
      <w:r w:rsidRPr="006B7EFC">
        <w:rPr>
          <w:rFonts w:cs="Courier New"/>
          <w:color w:val="000000"/>
          <w:sz w:val="26"/>
          <w:szCs w:val="26"/>
        </w:rPr>
        <w:t xml:space="preserve">hold </w:t>
      </w:r>
      <w:r w:rsidRPr="006B7EFC">
        <w:rPr>
          <w:rFonts w:cs="Courier New"/>
          <w:color w:val="AA04F9"/>
          <w:sz w:val="26"/>
          <w:szCs w:val="26"/>
        </w:rPr>
        <w:t>off</w:t>
      </w:r>
    </w:p>
    <w:p w14:paraId="5B0A11EF" w14:textId="06A85E6C" w:rsidR="006B7EFC" w:rsidRPr="006B7EFC" w:rsidRDefault="006B7EFC" w:rsidP="006B7EFC">
      <w:r w:rsidRPr="006B7EFC">
        <w:rPr>
          <w:noProof/>
        </w:rPr>
        <w:drawing>
          <wp:inline distT="0" distB="0" distL="0" distR="0" wp14:anchorId="043B0C50" wp14:editId="3B717F95">
            <wp:extent cx="3244132" cy="2711395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48428" cy="271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D453" w14:textId="77777777" w:rsidR="006B7EFC" w:rsidRPr="006B7EFC" w:rsidRDefault="006B7EFC" w:rsidP="006B7EFC"/>
    <w:sectPr w:rsidR="006B7EFC" w:rsidRPr="006B7EFC">
      <w:footerReference w:type="default" r:id="rId28"/>
      <w:pgSz w:w="12240" w:h="15840"/>
      <w:pgMar w:top="1080" w:right="720" w:bottom="216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59F4A3" w14:textId="77777777" w:rsidR="00654327" w:rsidRDefault="00654327">
      <w:r>
        <w:separator/>
      </w:r>
    </w:p>
  </w:endnote>
  <w:endnote w:type="continuationSeparator" w:id="0">
    <w:p w14:paraId="68CDBCE1" w14:textId="77777777" w:rsidR="00654327" w:rsidRDefault="006543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6AECC1" w14:textId="77777777" w:rsidR="002A792A" w:rsidRDefault="00654327">
    <w:pPr>
      <w:pStyle w:val="Footer"/>
    </w:pPr>
    <w:sdt>
      <w:sdtPr>
        <w:alias w:val="Enter Company Name:"/>
        <w:tag w:val="Enter Company Name:"/>
        <w:id w:val="-397664319"/>
        <w:placeholder>
          <w:docPart w:val="AC0D8D44176A422596B6B7BE3937929E"/>
        </w:placeholder>
        <w:temporary/>
        <w:showingPlcHdr/>
        <w15:appearance w15:val="hidden"/>
        <w:text/>
      </w:sdtPr>
      <w:sdtEndPr/>
      <w:sdtContent>
        <w:r w:rsidR="006D480F">
          <w:t>Company Name</w:t>
        </w:r>
      </w:sdtContent>
    </w:sdt>
    <w:r w:rsidR="004548D6">
      <w:ptab w:relativeTo="margin" w:alignment="right" w:leader="none"/>
    </w:r>
    <w:r w:rsidR="004548D6">
      <w:fldChar w:fldCharType="begin"/>
    </w:r>
    <w:r w:rsidR="004548D6">
      <w:instrText xml:space="preserve"> PAGE   \* MERGEFORMAT </w:instrText>
    </w:r>
    <w:r w:rsidR="004548D6">
      <w:fldChar w:fldCharType="separate"/>
    </w:r>
    <w:r w:rsidR="00BD4E5D">
      <w:rPr>
        <w:noProof/>
      </w:rPr>
      <w:t>1</w:t>
    </w:r>
    <w:r w:rsidR="004548D6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49345D" w14:textId="77777777" w:rsidR="00654327" w:rsidRDefault="00654327">
      <w:r>
        <w:separator/>
      </w:r>
    </w:p>
  </w:footnote>
  <w:footnote w:type="continuationSeparator" w:id="0">
    <w:p w14:paraId="5FBB3505" w14:textId="77777777" w:rsidR="00654327" w:rsidRDefault="006543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946EBFA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43EB93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40A5C0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4C52724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DAED8B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3C4E8B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FC2F00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618E10E"/>
    <w:lvl w:ilvl="0">
      <w:start w:val="1"/>
      <w:numFmt w:val="bullet"/>
      <w:lvlText w:val=""/>
      <w:lvlJc w:val="left"/>
      <w:pPr>
        <w:tabs>
          <w:tab w:val="num" w:pos="288"/>
        </w:tabs>
        <w:ind w:left="288" w:hanging="288"/>
      </w:pPr>
      <w:rPr>
        <w:rFonts w:ascii="Wingdings 2" w:hAnsi="Wingdings 2" w:hint="default"/>
      </w:rPr>
    </w:lvl>
  </w:abstractNum>
  <w:abstractNum w:abstractNumId="8" w15:restartNumberingAfterBreak="0">
    <w:nsid w:val="FFFFFF88"/>
    <w:multiLevelType w:val="singleLevel"/>
    <w:tmpl w:val="3C887F5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23226C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B6B45CC"/>
    <w:multiLevelType w:val="hybridMultilevel"/>
    <w:tmpl w:val="AB28CA54"/>
    <w:lvl w:ilvl="0" w:tplc="F32219A8">
      <w:start w:val="1"/>
      <w:numFmt w:val="bullet"/>
      <w:lvlText w:val=""/>
      <w:lvlJc w:val="left"/>
      <w:pPr>
        <w:tabs>
          <w:tab w:val="num" w:pos="216"/>
        </w:tabs>
        <w:ind w:left="216" w:hanging="216"/>
      </w:pPr>
      <w:rPr>
        <w:rFonts w:ascii="Wingdings 2" w:hAnsi="Wingdings 2" w:hint="default"/>
        <w:color w:val="F8943F" w:themeColor="accent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4401257"/>
    <w:multiLevelType w:val="hybridMultilevel"/>
    <w:tmpl w:val="ADD8B8E4"/>
    <w:lvl w:ilvl="0" w:tplc="DC08C406">
      <w:start w:val="1"/>
      <w:numFmt w:val="bullet"/>
      <w:lvlText w:val=""/>
      <w:lvlJc w:val="left"/>
      <w:pPr>
        <w:tabs>
          <w:tab w:val="num" w:pos="216"/>
        </w:tabs>
        <w:ind w:left="216" w:hanging="216"/>
      </w:pPr>
      <w:rPr>
        <w:rFonts w:ascii="Wingdings 2" w:hAnsi="Wingdings 2" w:hint="default"/>
        <w:color w:val="E06B08" w:themeColor="accent6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4E65E99"/>
    <w:multiLevelType w:val="hybridMultilevel"/>
    <w:tmpl w:val="39BEA392"/>
    <w:lvl w:ilvl="0" w:tplc="DCBC9E3A">
      <w:start w:val="1"/>
      <w:numFmt w:val="bullet"/>
      <w:lvlText w:val=""/>
      <w:lvlJc w:val="left"/>
      <w:pPr>
        <w:tabs>
          <w:tab w:val="num" w:pos="288"/>
        </w:tabs>
        <w:ind w:left="288" w:hanging="288"/>
      </w:pPr>
      <w:rPr>
        <w:rFonts w:ascii="Wingdings 2" w:hAnsi="Wingdings 2" w:hint="default"/>
        <w:color w:val="F0BB44" w:themeColor="accent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594012E"/>
    <w:multiLevelType w:val="hybridMultilevel"/>
    <w:tmpl w:val="BC1C06D0"/>
    <w:lvl w:ilvl="0" w:tplc="92DC77B4">
      <w:start w:val="1"/>
      <w:numFmt w:val="bullet"/>
      <w:pStyle w:val="ListBullet2"/>
      <w:lvlText w:val=""/>
      <w:lvlJc w:val="left"/>
      <w:pPr>
        <w:tabs>
          <w:tab w:val="num" w:pos="216"/>
        </w:tabs>
        <w:ind w:left="216" w:hanging="216"/>
      </w:pPr>
      <w:rPr>
        <w:rFonts w:ascii="Wingdings 2" w:hAnsi="Wingdings 2" w:hint="default"/>
        <w:color w:val="8DBB70" w:themeColor="accent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962142"/>
    <w:multiLevelType w:val="hybridMultilevel"/>
    <w:tmpl w:val="0720A880"/>
    <w:lvl w:ilvl="0" w:tplc="C008A240">
      <w:start w:val="1"/>
      <w:numFmt w:val="bullet"/>
      <w:pStyle w:val="HighRisk"/>
      <w:lvlText w:val=""/>
      <w:lvlJc w:val="left"/>
      <w:pPr>
        <w:ind w:left="360" w:hanging="360"/>
      </w:pPr>
      <w:rPr>
        <w:rFonts w:ascii="Wingdings 2" w:hAnsi="Wingdings 2" w:hint="default"/>
        <w:color w:val="E06B08" w:themeColor="accent6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F404DB"/>
    <w:multiLevelType w:val="hybridMultilevel"/>
    <w:tmpl w:val="F8CC5F26"/>
    <w:lvl w:ilvl="0" w:tplc="EDDA852A">
      <w:start w:val="1"/>
      <w:numFmt w:val="bullet"/>
      <w:lvlText w:val=""/>
      <w:lvlJc w:val="left"/>
      <w:pPr>
        <w:tabs>
          <w:tab w:val="num" w:pos="216"/>
        </w:tabs>
        <w:ind w:left="216" w:hanging="216"/>
      </w:pPr>
      <w:rPr>
        <w:rFonts w:ascii="Wingdings 2" w:hAnsi="Wingdings 2" w:hint="default"/>
        <w:color w:val="DF1010" w:themeColor="accent1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B523DD"/>
    <w:multiLevelType w:val="hybridMultilevel"/>
    <w:tmpl w:val="FEE06C24"/>
    <w:lvl w:ilvl="0" w:tplc="3D6A855A">
      <w:start w:val="1"/>
      <w:numFmt w:val="bullet"/>
      <w:lvlText w:val=""/>
      <w:lvlJc w:val="left"/>
      <w:pPr>
        <w:tabs>
          <w:tab w:val="num" w:pos="288"/>
        </w:tabs>
        <w:ind w:left="288" w:hanging="288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5F3697"/>
    <w:multiLevelType w:val="hybridMultilevel"/>
    <w:tmpl w:val="96363118"/>
    <w:lvl w:ilvl="0" w:tplc="BCD6038E">
      <w:start w:val="1"/>
      <w:numFmt w:val="bullet"/>
      <w:lvlText w:val=""/>
      <w:lvlJc w:val="left"/>
      <w:pPr>
        <w:tabs>
          <w:tab w:val="num" w:pos="216"/>
        </w:tabs>
        <w:ind w:left="216" w:hanging="216"/>
      </w:pPr>
      <w:rPr>
        <w:rFonts w:ascii="Wingdings 2" w:hAnsi="Wingdings 2" w:hint="default"/>
        <w:color w:val="F0BB44" w:themeColor="accent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6775D7"/>
    <w:multiLevelType w:val="hybridMultilevel"/>
    <w:tmpl w:val="C7185C2C"/>
    <w:lvl w:ilvl="0" w:tplc="D2187D1A">
      <w:start w:val="1"/>
      <w:numFmt w:val="bullet"/>
      <w:pStyle w:val="AtRisk"/>
      <w:lvlText w:val=""/>
      <w:lvlJc w:val="left"/>
      <w:pPr>
        <w:ind w:left="360" w:hanging="360"/>
      </w:pPr>
      <w:rPr>
        <w:rFonts w:ascii="Wingdings 2" w:hAnsi="Wingdings 2" w:hint="default"/>
        <w:color w:val="D59811" w:themeColor="accent3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B33639"/>
    <w:multiLevelType w:val="hybridMultilevel"/>
    <w:tmpl w:val="AECA2F36"/>
    <w:lvl w:ilvl="0" w:tplc="EA3A5D9E">
      <w:start w:val="1"/>
      <w:numFmt w:val="bullet"/>
      <w:lvlText w:val=""/>
      <w:lvlJc w:val="left"/>
      <w:pPr>
        <w:tabs>
          <w:tab w:val="num" w:pos="216"/>
        </w:tabs>
        <w:ind w:left="216" w:hanging="216"/>
      </w:pPr>
      <w:rPr>
        <w:rFonts w:ascii="Wingdings 2" w:hAnsi="Wingdings 2" w:hint="default"/>
        <w:color w:val="D59811" w:themeColor="accent3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C21D5A"/>
    <w:multiLevelType w:val="hybridMultilevel"/>
    <w:tmpl w:val="D3C019A2"/>
    <w:lvl w:ilvl="0" w:tplc="78D294C6">
      <w:start w:val="1"/>
      <w:numFmt w:val="bullet"/>
      <w:lvlText w:val=""/>
      <w:lvlJc w:val="left"/>
      <w:pPr>
        <w:tabs>
          <w:tab w:val="num" w:pos="216"/>
        </w:tabs>
        <w:ind w:left="216" w:hanging="216"/>
      </w:pPr>
      <w:rPr>
        <w:rFonts w:ascii="Wingdings 2" w:hAnsi="Wingdings 2" w:hint="default"/>
        <w:color w:val="F24F4F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E25B1E"/>
    <w:multiLevelType w:val="hybridMultilevel"/>
    <w:tmpl w:val="0F6E6DD4"/>
    <w:lvl w:ilvl="0" w:tplc="1D324F7E">
      <w:start w:val="1"/>
      <w:numFmt w:val="bullet"/>
      <w:pStyle w:val="OffTrack"/>
      <w:lvlText w:val=""/>
      <w:lvlJc w:val="left"/>
      <w:pPr>
        <w:ind w:left="360" w:hanging="360"/>
      </w:pPr>
      <w:rPr>
        <w:rFonts w:ascii="Wingdings 2" w:hAnsi="Wingdings 2" w:hint="default"/>
        <w:color w:val="DF1010" w:themeColor="accent1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983861"/>
    <w:multiLevelType w:val="hybridMultilevel"/>
    <w:tmpl w:val="5126AF46"/>
    <w:lvl w:ilvl="0" w:tplc="0FC450AC">
      <w:start w:val="1"/>
      <w:numFmt w:val="bullet"/>
      <w:lvlText w:val=""/>
      <w:lvlJc w:val="left"/>
      <w:pPr>
        <w:tabs>
          <w:tab w:val="num" w:pos="216"/>
        </w:tabs>
        <w:ind w:left="216" w:hanging="216"/>
      </w:pPr>
      <w:rPr>
        <w:rFonts w:ascii="Wingdings 2" w:hAnsi="Wingdings 2" w:hint="default"/>
        <w:color w:val="669748" w:themeColor="accent2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525F5E"/>
    <w:multiLevelType w:val="hybridMultilevel"/>
    <w:tmpl w:val="3F8AF4E4"/>
    <w:lvl w:ilvl="0" w:tplc="6E5EAD26">
      <w:start w:val="1"/>
      <w:numFmt w:val="bullet"/>
      <w:pStyle w:val="OnTrack"/>
      <w:lvlText w:val=""/>
      <w:lvlJc w:val="left"/>
      <w:pPr>
        <w:ind w:left="360" w:hanging="360"/>
      </w:pPr>
      <w:rPr>
        <w:rFonts w:ascii="Wingdings 2" w:hAnsi="Wingdings 2" w:hint="default"/>
        <w:color w:val="669748" w:themeColor="accent2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7"/>
    <w:lvlOverride w:ilvl="0">
      <w:startOverride w:val="1"/>
    </w:lvlOverride>
  </w:num>
  <w:num w:numId="3">
    <w:abstractNumId w:val="7"/>
    <w:lvlOverride w:ilvl="0">
      <w:startOverride w:val="1"/>
    </w:lvlOverride>
  </w:num>
  <w:num w:numId="4">
    <w:abstractNumId w:val="16"/>
  </w:num>
  <w:num w:numId="5">
    <w:abstractNumId w:val="7"/>
    <w:lvlOverride w:ilvl="0">
      <w:startOverride w:val="1"/>
    </w:lvlOverride>
  </w:num>
  <w:num w:numId="6">
    <w:abstractNumId w:val="7"/>
    <w:lvlOverride w:ilvl="0">
      <w:startOverride w:val="1"/>
    </w:lvlOverride>
  </w:num>
  <w:num w:numId="7">
    <w:abstractNumId w:val="13"/>
  </w:num>
  <w:num w:numId="8">
    <w:abstractNumId w:val="17"/>
  </w:num>
  <w:num w:numId="9">
    <w:abstractNumId w:val="10"/>
  </w:num>
  <w:num w:numId="10">
    <w:abstractNumId w:val="20"/>
  </w:num>
  <w:num w:numId="11">
    <w:abstractNumId w:val="23"/>
  </w:num>
  <w:num w:numId="12">
    <w:abstractNumId w:val="23"/>
    <w:lvlOverride w:ilvl="0">
      <w:startOverride w:val="1"/>
    </w:lvlOverride>
  </w:num>
  <w:num w:numId="13">
    <w:abstractNumId w:val="12"/>
  </w:num>
  <w:num w:numId="14">
    <w:abstractNumId w:val="12"/>
    <w:lvlOverride w:ilvl="0">
      <w:startOverride w:val="1"/>
    </w:lvlOverride>
  </w:num>
  <w:num w:numId="15">
    <w:abstractNumId w:val="14"/>
  </w:num>
  <w:num w:numId="16">
    <w:abstractNumId w:val="14"/>
    <w:lvlOverride w:ilvl="0">
      <w:startOverride w:val="1"/>
    </w:lvlOverride>
  </w:num>
  <w:num w:numId="17">
    <w:abstractNumId w:val="21"/>
  </w:num>
  <w:num w:numId="18">
    <w:abstractNumId w:val="21"/>
    <w:lvlOverride w:ilvl="0">
      <w:startOverride w:val="1"/>
    </w:lvlOverride>
  </w:num>
  <w:num w:numId="19">
    <w:abstractNumId w:val="23"/>
  </w:num>
  <w:num w:numId="20">
    <w:abstractNumId w:val="23"/>
  </w:num>
  <w:num w:numId="21">
    <w:abstractNumId w:val="13"/>
    <w:lvlOverride w:ilvl="0">
      <w:startOverride w:val="1"/>
    </w:lvlOverride>
  </w:num>
  <w:num w:numId="22">
    <w:abstractNumId w:val="13"/>
    <w:lvlOverride w:ilvl="0">
      <w:startOverride w:val="1"/>
    </w:lvlOverride>
  </w:num>
  <w:num w:numId="23">
    <w:abstractNumId w:val="23"/>
    <w:lvlOverride w:ilvl="0">
      <w:startOverride w:val="1"/>
    </w:lvlOverride>
  </w:num>
  <w:num w:numId="24">
    <w:abstractNumId w:val="18"/>
  </w:num>
  <w:num w:numId="25">
    <w:abstractNumId w:val="14"/>
    <w:lvlOverride w:ilvl="0">
      <w:startOverride w:val="1"/>
    </w:lvlOverride>
  </w:num>
  <w:num w:numId="26">
    <w:abstractNumId w:val="9"/>
  </w:num>
  <w:num w:numId="27">
    <w:abstractNumId w:val="6"/>
  </w:num>
  <w:num w:numId="28">
    <w:abstractNumId w:val="5"/>
  </w:num>
  <w:num w:numId="29">
    <w:abstractNumId w:val="4"/>
  </w:num>
  <w:num w:numId="30">
    <w:abstractNumId w:val="8"/>
  </w:num>
  <w:num w:numId="31">
    <w:abstractNumId w:val="3"/>
  </w:num>
  <w:num w:numId="32">
    <w:abstractNumId w:val="2"/>
  </w:num>
  <w:num w:numId="33">
    <w:abstractNumId w:val="1"/>
  </w:num>
  <w:num w:numId="34">
    <w:abstractNumId w:val="0"/>
  </w:num>
  <w:num w:numId="35">
    <w:abstractNumId w:val="22"/>
  </w:num>
  <w:num w:numId="36">
    <w:abstractNumId w:val="19"/>
  </w:num>
  <w:num w:numId="37">
    <w:abstractNumId w:val="11"/>
  </w:num>
  <w:num w:numId="3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04D"/>
    <w:rsid w:val="00000B22"/>
    <w:rsid w:val="00016ADF"/>
    <w:rsid w:val="000303C2"/>
    <w:rsid w:val="00071A33"/>
    <w:rsid w:val="0008087C"/>
    <w:rsid w:val="000A0F81"/>
    <w:rsid w:val="000A696F"/>
    <w:rsid w:val="000E63F0"/>
    <w:rsid w:val="00102801"/>
    <w:rsid w:val="00102E36"/>
    <w:rsid w:val="00133AFB"/>
    <w:rsid w:val="001527A4"/>
    <w:rsid w:val="001C4998"/>
    <w:rsid w:val="001E35FF"/>
    <w:rsid w:val="00225A9E"/>
    <w:rsid w:val="002A792A"/>
    <w:rsid w:val="002E541D"/>
    <w:rsid w:val="003638E9"/>
    <w:rsid w:val="003766C6"/>
    <w:rsid w:val="0038404D"/>
    <w:rsid w:val="00387081"/>
    <w:rsid w:val="003C6073"/>
    <w:rsid w:val="004223A9"/>
    <w:rsid w:val="004548D6"/>
    <w:rsid w:val="0046369D"/>
    <w:rsid w:val="00480A4B"/>
    <w:rsid w:val="004B5EAA"/>
    <w:rsid w:val="00562048"/>
    <w:rsid w:val="00570977"/>
    <w:rsid w:val="005B3C5B"/>
    <w:rsid w:val="005B653B"/>
    <w:rsid w:val="005C17AF"/>
    <w:rsid w:val="005D2701"/>
    <w:rsid w:val="005F3943"/>
    <w:rsid w:val="005F6ACD"/>
    <w:rsid w:val="006205F4"/>
    <w:rsid w:val="00654327"/>
    <w:rsid w:val="006977BA"/>
    <w:rsid w:val="006B7EFC"/>
    <w:rsid w:val="006C3FE3"/>
    <w:rsid w:val="006D480F"/>
    <w:rsid w:val="006F07D7"/>
    <w:rsid w:val="0070151C"/>
    <w:rsid w:val="00751CB9"/>
    <w:rsid w:val="00781518"/>
    <w:rsid w:val="007F6CA8"/>
    <w:rsid w:val="0080129A"/>
    <w:rsid w:val="0080674A"/>
    <w:rsid w:val="00823C88"/>
    <w:rsid w:val="0085703B"/>
    <w:rsid w:val="008B4B02"/>
    <w:rsid w:val="00933B6B"/>
    <w:rsid w:val="009A2858"/>
    <w:rsid w:val="009B515D"/>
    <w:rsid w:val="009D5FE5"/>
    <w:rsid w:val="00A32A28"/>
    <w:rsid w:val="00A640C7"/>
    <w:rsid w:val="00A8048C"/>
    <w:rsid w:val="00AB08ED"/>
    <w:rsid w:val="00AB17FC"/>
    <w:rsid w:val="00B5532E"/>
    <w:rsid w:val="00BD4E5D"/>
    <w:rsid w:val="00BF2918"/>
    <w:rsid w:val="00C3688B"/>
    <w:rsid w:val="00C40E10"/>
    <w:rsid w:val="00C72B2A"/>
    <w:rsid w:val="00CB518D"/>
    <w:rsid w:val="00CE697A"/>
    <w:rsid w:val="00D34246"/>
    <w:rsid w:val="00DB0EB0"/>
    <w:rsid w:val="00E74C55"/>
    <w:rsid w:val="00E814A4"/>
    <w:rsid w:val="00EC41A8"/>
    <w:rsid w:val="00EE0989"/>
    <w:rsid w:val="00F06BBE"/>
    <w:rsid w:val="00F36CA9"/>
    <w:rsid w:val="00F801D7"/>
    <w:rsid w:val="00FF4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C8E9F4E"/>
  <w15:chartTrackingRefBased/>
  <w15:docId w15:val="{3952E21D-3ABA-4073-88DC-EFF5F0612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Roboto" w:eastAsiaTheme="minorEastAsia" w:hAnsi="Roboto" w:cstheme="minorBidi"/>
        <w:color w:val="4C483D" w:themeColor="text2"/>
        <w:sz w:val="22"/>
        <w:lang w:val="en-US" w:eastAsia="ja-JP" w:bidi="ar-SA"/>
      </w:rPr>
    </w:rPrDefault>
    <w:pPrDefault>
      <w:pPr>
        <w:ind w:firstLine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35FF"/>
  </w:style>
  <w:style w:type="paragraph" w:styleId="Heading1">
    <w:name w:val="heading 1"/>
    <w:basedOn w:val="Normal"/>
    <w:next w:val="Normal"/>
    <w:link w:val="Heading1Char"/>
    <w:uiPriority w:val="9"/>
    <w:qFormat/>
    <w:rsid w:val="009B515D"/>
    <w:pPr>
      <w:keepNext/>
      <w:keepLines/>
      <w:pBdr>
        <w:bottom w:val="single" w:sz="4" w:space="1" w:color="BCB8AC" w:themeColor="text2" w:themeTint="66"/>
      </w:pBdr>
      <w:spacing w:before="360" w:after="240"/>
      <w:outlineLvl w:val="0"/>
    </w:pPr>
    <w:rPr>
      <w:rFonts w:eastAsiaTheme="majorEastAsia" w:cstheme="majorBidi"/>
      <w:color w:val="000000" w:themeColor="text1"/>
      <w:sz w:val="24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after="200"/>
      <w:contextualSpacing/>
      <w:outlineLvl w:val="1"/>
    </w:pPr>
    <w:rPr>
      <w:rFonts w:asciiTheme="majorHAnsi" w:eastAsiaTheme="majorEastAsia" w:hAnsiTheme="majorHAnsi" w:cstheme="majorBidi"/>
      <w:sz w:val="16"/>
      <w:szCs w:val="1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35F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DF1010" w:themeColor="accent1" w:themeShade="BF"/>
      <w:sz w:val="16"/>
      <w:szCs w:val="1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35F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  <w:sz w:val="1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35FF"/>
    <w:pPr>
      <w:keepNext/>
      <w:keepLines/>
      <w:spacing w:before="40" w:after="200"/>
      <w:outlineLvl w:val="4"/>
    </w:pPr>
    <w:rPr>
      <w:rFonts w:asciiTheme="majorHAnsi" w:eastAsiaTheme="majorEastAsia" w:hAnsiTheme="majorHAnsi" w:cstheme="majorBidi"/>
      <w:color w:val="DF1010" w:themeColor="accent1" w:themeShade="BF"/>
      <w:sz w:val="1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35FF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940B0B" w:themeColor="accent1" w:themeShade="7F"/>
      <w:sz w:val="1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35FF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940B0B" w:themeColor="accent1" w:themeShade="7F"/>
      <w:sz w:val="1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35FF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16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35FF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1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2"/>
    <w:qFormat/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2"/>
    <w:rsid w:val="0008087C"/>
    <w:rPr>
      <w:rFonts w:asciiTheme="majorHAnsi" w:eastAsiaTheme="majorEastAsia" w:hAnsiTheme="majorHAnsi" w:cstheme="majorBidi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3"/>
    <w:qFormat/>
    <w:pPr>
      <w:numPr>
        <w:ilvl w:val="1"/>
      </w:numPr>
      <w:spacing w:after="80"/>
      <w:ind w:firstLine="357"/>
      <w:contextualSpacing/>
      <w:jc w:val="right"/>
    </w:pPr>
    <w:rPr>
      <w:rFonts w:asciiTheme="majorHAnsi" w:eastAsiaTheme="majorEastAsia" w:hAnsiTheme="majorHAnsi" w:cstheme="majorBidi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3"/>
    <w:rsid w:val="0008087C"/>
    <w:rPr>
      <w:rFonts w:asciiTheme="majorHAnsi" w:eastAsiaTheme="majorEastAsia" w:hAnsiTheme="majorHAnsi" w:cstheme="majorBidi"/>
      <w:spacing w:val="15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9B515D"/>
    <w:rPr>
      <w:rFonts w:eastAsiaTheme="majorEastAsia" w:cstheme="majorBidi"/>
      <w:color w:val="000000" w:themeColor="text1"/>
      <w:sz w:val="24"/>
      <w:szCs w:val="22"/>
    </w:rPr>
  </w:style>
  <w:style w:type="paragraph" w:styleId="Date">
    <w:name w:val="Date"/>
    <w:basedOn w:val="Normal"/>
    <w:next w:val="Normal"/>
    <w:link w:val="DateChar"/>
    <w:uiPriority w:val="5"/>
    <w:unhideWhenUsed/>
    <w:qFormat/>
    <w:pPr>
      <w:spacing w:after="720"/>
      <w:contextualSpacing/>
    </w:pPr>
    <w:rPr>
      <w:rFonts w:asciiTheme="majorHAnsi" w:eastAsiaTheme="majorEastAsia" w:hAnsiTheme="majorHAnsi" w:cstheme="majorBidi"/>
      <w:sz w:val="16"/>
      <w:szCs w:val="16"/>
    </w:rPr>
  </w:style>
  <w:style w:type="character" w:customStyle="1" w:styleId="DateChar">
    <w:name w:val="Date Char"/>
    <w:basedOn w:val="DefaultParagraphFont"/>
    <w:link w:val="Date"/>
    <w:uiPriority w:val="5"/>
    <w:rsid w:val="0008087C"/>
    <w:rPr>
      <w:rFonts w:asciiTheme="majorHAnsi" w:eastAsiaTheme="majorEastAsia" w:hAnsiTheme="majorHAnsi" w:cstheme="majorBidi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08087C"/>
    <w:rPr>
      <w:rFonts w:asciiTheme="majorHAnsi" w:eastAsiaTheme="majorEastAsia" w:hAnsiTheme="majorHAnsi" w:cstheme="majorBidi"/>
      <w:sz w:val="16"/>
      <w:szCs w:val="16"/>
    </w:rPr>
  </w:style>
  <w:style w:type="paragraph" w:styleId="ListBullet2">
    <w:name w:val="List Bullet 2"/>
    <w:basedOn w:val="Normal"/>
    <w:uiPriority w:val="8"/>
    <w:unhideWhenUsed/>
    <w:qFormat/>
    <w:rsid w:val="001E35FF"/>
    <w:pPr>
      <w:numPr>
        <w:numId w:val="7"/>
      </w:numPr>
      <w:spacing w:after="60"/>
    </w:pPr>
    <w:rPr>
      <w:rFonts w:asciiTheme="majorHAnsi" w:eastAsiaTheme="majorEastAsia" w:hAnsiTheme="majorHAnsi" w:cstheme="majorBidi"/>
      <w:sz w:val="14"/>
      <w:szCs w:val="14"/>
    </w:rPr>
  </w:style>
  <w:style w:type="table" w:customStyle="1" w:styleId="ProjectStatusReport">
    <w:name w:val="Project Status Report"/>
    <w:basedOn w:val="TableNormal"/>
    <w:uiPriority w:val="99"/>
    <w:pPr>
      <w:spacing w:before="20" w:line="288" w:lineRule="auto"/>
    </w:pPr>
    <w:rPr>
      <w:rFonts w:asciiTheme="majorHAnsi" w:eastAsiaTheme="majorEastAsia" w:hAnsiTheme="majorHAnsi" w:cstheme="majorBidi"/>
      <w:sz w:val="16"/>
      <w:szCs w:val="16"/>
    </w:rPr>
    <w:tblPr>
      <w:tblBorders>
        <w:top w:val="single" w:sz="4" w:space="0" w:color="BCB8AC" w:themeColor="text2" w:themeTint="66"/>
        <w:bottom w:val="single" w:sz="4" w:space="0" w:color="BCB8AC" w:themeColor="text2" w:themeTint="66"/>
        <w:insideH w:val="single" w:sz="4" w:space="0" w:color="BCB8AC" w:themeColor="text2" w:themeTint="66"/>
        <w:insideV w:val="single" w:sz="4" w:space="0" w:color="BCB8AC" w:themeColor="text2" w:themeTint="66"/>
      </w:tblBorders>
      <w:tblCellMar>
        <w:top w:w="144" w:type="dxa"/>
        <w:left w:w="0" w:type="dxa"/>
        <w:bottom w:w="144" w:type="dxa"/>
        <w:right w:w="144" w:type="dxa"/>
      </w:tblCellMar>
    </w:tbl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paragraph" w:customStyle="1" w:styleId="OnTrack">
    <w:name w:val="On Track"/>
    <w:basedOn w:val="Normal"/>
    <w:uiPriority w:val="5"/>
    <w:qFormat/>
    <w:rsid w:val="001E35FF"/>
    <w:pPr>
      <w:numPr>
        <w:numId w:val="11"/>
      </w:numPr>
      <w:spacing w:line="288" w:lineRule="auto"/>
    </w:pPr>
    <w:rPr>
      <w:rFonts w:asciiTheme="majorHAnsi" w:eastAsiaTheme="majorEastAsia" w:hAnsiTheme="majorHAnsi" w:cstheme="majorBidi"/>
      <w:sz w:val="16"/>
      <w:szCs w:val="16"/>
    </w:rPr>
  </w:style>
  <w:style w:type="paragraph" w:customStyle="1" w:styleId="AtRisk">
    <w:name w:val="At Risk"/>
    <w:basedOn w:val="OnTrack"/>
    <w:uiPriority w:val="6"/>
    <w:qFormat/>
    <w:rsid w:val="001E35FF"/>
    <w:pPr>
      <w:numPr>
        <w:numId w:val="24"/>
      </w:numPr>
    </w:pPr>
  </w:style>
  <w:style w:type="paragraph" w:customStyle="1" w:styleId="HighRisk">
    <w:name w:val="High Risk"/>
    <w:basedOn w:val="OnTrack"/>
    <w:uiPriority w:val="6"/>
    <w:qFormat/>
    <w:rsid w:val="001E35FF"/>
    <w:pPr>
      <w:numPr>
        <w:numId w:val="15"/>
      </w:numPr>
    </w:pPr>
  </w:style>
  <w:style w:type="paragraph" w:customStyle="1" w:styleId="OffTrack">
    <w:name w:val="Off Track"/>
    <w:basedOn w:val="OnTrack"/>
    <w:uiPriority w:val="6"/>
    <w:qFormat/>
    <w:rsid w:val="001E35FF"/>
    <w:pPr>
      <w:numPr>
        <w:numId w:val="17"/>
      </w:numPr>
    </w:pPr>
  </w:style>
  <w:style w:type="paragraph" w:styleId="NoSpacing">
    <w:name w:val="No Spacing"/>
    <w:uiPriority w:val="8"/>
    <w:qFormat/>
    <w:pPr>
      <w:spacing w:line="288" w:lineRule="auto"/>
    </w:pPr>
  </w:style>
  <w:style w:type="character" w:styleId="Strong">
    <w:name w:val="Strong"/>
    <w:basedOn w:val="DefaultParagraphFont"/>
    <w:uiPriority w:val="4"/>
    <w:unhideWhenUsed/>
    <w:qFormat/>
    <w:rPr>
      <w:b/>
      <w:bCs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rsid w:val="001E35FF"/>
    <w:pPr>
      <w:tabs>
        <w:tab w:val="center" w:pos="4680"/>
        <w:tab w:val="right" w:pos="9360"/>
      </w:tabs>
    </w:pPr>
    <w:rPr>
      <w:rFonts w:asciiTheme="majorHAnsi" w:eastAsiaTheme="majorEastAsia" w:hAnsiTheme="majorHAnsi" w:cstheme="majorBidi"/>
      <w:caps/>
      <w:color w:val="DF1010" w:themeColor="accent1" w:themeShade="BF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1E35FF"/>
    <w:rPr>
      <w:rFonts w:asciiTheme="majorHAnsi" w:eastAsiaTheme="majorEastAsia" w:hAnsiTheme="majorHAnsi" w:cstheme="majorBidi"/>
      <w:caps/>
      <w:color w:val="DF1010" w:themeColor="accent1" w:themeShade="BF"/>
      <w:sz w:val="16"/>
      <w:szCs w:val="16"/>
    </w:rPr>
  </w:style>
  <w:style w:type="paragraph" w:styleId="ListBullet">
    <w:name w:val="List Bullet"/>
    <w:basedOn w:val="Normal"/>
    <w:uiPriority w:val="8"/>
    <w:unhideWhenUsed/>
    <w:qFormat/>
    <w:pPr>
      <w:numPr>
        <w:numId w:val="26"/>
      </w:numPr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1E35FF"/>
    <w:rPr>
      <w:rFonts w:asciiTheme="majorHAnsi" w:eastAsiaTheme="majorEastAsia" w:hAnsiTheme="majorHAnsi" w:cstheme="majorBidi"/>
      <w:i/>
      <w:iCs/>
      <w:color w:val="DF1010" w:themeColor="accent1" w:themeShade="BF"/>
      <w:sz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35FF"/>
    <w:rPr>
      <w:rFonts w:asciiTheme="majorHAnsi" w:eastAsiaTheme="majorEastAsia" w:hAnsiTheme="majorHAnsi" w:cstheme="majorBidi"/>
      <w:color w:val="DF1010" w:themeColor="accent1" w:themeShade="BF"/>
      <w:sz w:val="16"/>
      <w:szCs w:val="1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35FF"/>
    <w:rPr>
      <w:rFonts w:asciiTheme="majorHAnsi" w:eastAsiaTheme="majorEastAsia" w:hAnsiTheme="majorHAnsi" w:cstheme="majorBidi"/>
      <w:color w:val="DF1010" w:themeColor="accent1" w:themeShade="BF"/>
      <w:sz w:val="1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35FF"/>
    <w:rPr>
      <w:rFonts w:asciiTheme="majorHAnsi" w:eastAsiaTheme="majorEastAsia" w:hAnsiTheme="majorHAnsi" w:cstheme="majorBidi"/>
      <w:color w:val="940B0B" w:themeColor="accent1" w:themeShade="7F"/>
      <w:sz w:val="1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35FF"/>
    <w:rPr>
      <w:rFonts w:asciiTheme="majorHAnsi" w:eastAsiaTheme="majorEastAsia" w:hAnsiTheme="majorHAnsi" w:cstheme="majorBidi"/>
      <w:i/>
      <w:iCs/>
      <w:color w:val="940B0B" w:themeColor="accent1" w:themeShade="7F"/>
      <w:sz w:val="1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35FF"/>
    <w:rPr>
      <w:rFonts w:asciiTheme="majorHAnsi" w:eastAsiaTheme="majorEastAsia" w:hAnsiTheme="majorHAnsi" w:cstheme="majorBidi"/>
      <w:color w:val="272727" w:themeColor="text1" w:themeTint="D8"/>
      <w:sz w:val="16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35FF"/>
    <w:rPr>
      <w:rFonts w:asciiTheme="majorHAnsi" w:eastAsiaTheme="majorEastAsia" w:hAnsiTheme="majorHAnsi" w:cstheme="majorBidi"/>
      <w:i/>
      <w:iCs/>
      <w:color w:val="272727" w:themeColor="text1" w:themeTint="D8"/>
      <w:sz w:val="16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1E35FF"/>
    <w:rPr>
      <w:i/>
      <w:iCs/>
      <w:color w:val="DF1010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1E35FF"/>
    <w:pPr>
      <w:pBdr>
        <w:top w:val="single" w:sz="4" w:space="10" w:color="DF1010" w:themeColor="accent1" w:themeShade="BF"/>
        <w:bottom w:val="single" w:sz="4" w:space="10" w:color="DF1010" w:themeColor="accent1" w:themeShade="BF"/>
      </w:pBdr>
      <w:spacing w:before="360" w:after="360"/>
      <w:ind w:left="864" w:right="864"/>
      <w:jc w:val="center"/>
    </w:pPr>
    <w:rPr>
      <w:i/>
      <w:iCs/>
      <w:color w:val="DF1010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1E35FF"/>
    <w:rPr>
      <w:i/>
      <w:iCs/>
      <w:color w:val="DF1010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1E35FF"/>
    <w:rPr>
      <w:b/>
      <w:bCs/>
      <w:caps w:val="0"/>
      <w:smallCaps/>
      <w:color w:val="DF1010" w:themeColor="accent1" w:themeShade="BF"/>
      <w:spacing w:val="5"/>
    </w:rPr>
  </w:style>
  <w:style w:type="paragraph" w:styleId="BlockText">
    <w:name w:val="Block Text"/>
    <w:basedOn w:val="Normal"/>
    <w:uiPriority w:val="99"/>
    <w:semiHidden/>
    <w:unhideWhenUsed/>
    <w:rsid w:val="001E35FF"/>
    <w:pPr>
      <w:pBdr>
        <w:top w:val="single" w:sz="2" w:space="10" w:color="DF1010" w:themeColor="accent1" w:themeShade="BF"/>
        <w:left w:val="single" w:sz="2" w:space="10" w:color="DF1010" w:themeColor="accent1" w:themeShade="BF"/>
        <w:bottom w:val="single" w:sz="2" w:space="10" w:color="DF1010" w:themeColor="accent1" w:themeShade="BF"/>
        <w:right w:val="single" w:sz="2" w:space="10" w:color="DF1010" w:themeColor="accent1" w:themeShade="BF"/>
      </w:pBdr>
      <w:ind w:left="1152" w:right="1152"/>
    </w:pPr>
    <w:rPr>
      <w:i/>
      <w:iCs/>
      <w:color w:val="DF1010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1E35FF"/>
    <w:rPr>
      <w:color w:val="7B4968" w:themeColor="accent5" w:themeShade="BF"/>
      <w:u w:val="single"/>
    </w:rPr>
  </w:style>
  <w:style w:type="character" w:styleId="Hyperlink">
    <w:name w:val="Hyperlink"/>
    <w:basedOn w:val="DefaultParagraphFont"/>
    <w:uiPriority w:val="99"/>
    <w:semiHidden/>
    <w:unhideWhenUsed/>
    <w:rsid w:val="001E35FF"/>
    <w:rPr>
      <w:color w:val="295A66" w:themeColor="accent4" w:themeShade="80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E35FF"/>
    <w:rPr>
      <w:color w:val="595959" w:themeColor="text1" w:themeTint="A6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1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5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2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9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19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94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9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57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5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5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6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77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13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18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8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8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6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8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77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8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9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54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9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46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0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3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86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54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72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4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8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79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76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8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1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21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54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1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2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12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19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66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97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8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8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9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12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1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71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3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8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03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85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4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7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8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13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02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1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42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40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5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69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51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0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5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66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96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4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zan\AppData\Roaming\Microsoft\Templates\Project%20status%20report%20(Red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C0D8D44176A422596B6B7BE393792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16D48D-83F1-4EE0-89EA-0B5302343AB3}"/>
      </w:docPartPr>
      <w:docPartBody>
        <w:p w:rsidR="00633BB3" w:rsidRDefault="00650483">
          <w:pPr>
            <w:pStyle w:val="AC0D8D44176A422596B6B7BE3937929E"/>
          </w:pPr>
          <w:r>
            <w:t>To replace any placeholder text (such as this) just tap it and start typing.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483"/>
    <w:rsid w:val="002838F9"/>
    <w:rsid w:val="004255F6"/>
    <w:rsid w:val="00633BB3"/>
    <w:rsid w:val="00650483"/>
    <w:rsid w:val="00721253"/>
    <w:rsid w:val="00BB6B3B"/>
    <w:rsid w:val="00D35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o-RO" w:eastAsia="ro-R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4"/>
    <w:unhideWhenUsed/>
    <w:qFormat/>
    <w:rPr>
      <w:b/>
      <w:bCs/>
    </w:rPr>
  </w:style>
  <w:style w:type="paragraph" w:customStyle="1" w:styleId="AC0D8D44176A422596B6B7BE3937929E">
    <w:name w:val="AC0D8D44176A422596B6B7BE3937929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status report (Red design).dotx</Template>
  <TotalTime>0</TotalTime>
  <Pages>1</Pages>
  <Words>1089</Words>
  <Characters>6320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Hezanin</dc:creator>
  <cp:keywords/>
  <dc:description/>
  <cp:lastModifiedBy>Radu Nicoleta</cp:lastModifiedBy>
  <cp:revision>20</cp:revision>
  <cp:lastPrinted>2012-12-03T18:15:00Z</cp:lastPrinted>
  <dcterms:created xsi:type="dcterms:W3CDTF">2022-01-25T20:02:00Z</dcterms:created>
  <dcterms:modified xsi:type="dcterms:W3CDTF">2022-02-08T12:51:00Z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